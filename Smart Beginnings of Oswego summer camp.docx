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56B5" w14:textId="77777777" w:rsidR="0076400B" w:rsidRDefault="0076400B" w:rsidP="0076400B">
      <w:pPr>
        <w:sectPr w:rsidR="0076400B" w:rsidSect="00916763">
          <w:pgSz w:w="15840" w:h="12240" w:orient="landscape" w:code="1"/>
          <w:pgMar w:top="504" w:right="720" w:bottom="0" w:left="720" w:header="576" w:footer="576" w:gutter="0"/>
          <w:cols w:space="720"/>
          <w:docGrid w:linePitch="360"/>
        </w:sectPr>
      </w:pPr>
    </w:p>
    <w:tbl>
      <w:tblPr>
        <w:tblW w:w="5098" w:type="pct"/>
        <w:tblLook w:val="0600" w:firstRow="0" w:lastRow="0" w:firstColumn="0" w:lastColumn="0" w:noHBand="1" w:noVBand="1"/>
        <w:tblCaption w:val="Layout table"/>
      </w:tblPr>
      <w:tblGrid>
        <w:gridCol w:w="2084"/>
        <w:gridCol w:w="1741"/>
        <w:gridCol w:w="106"/>
        <w:gridCol w:w="232"/>
        <w:gridCol w:w="2082"/>
        <w:gridCol w:w="1122"/>
        <w:gridCol w:w="147"/>
        <w:gridCol w:w="813"/>
        <w:gridCol w:w="2082"/>
        <w:gridCol w:w="687"/>
        <w:gridCol w:w="91"/>
        <w:gridCol w:w="661"/>
        <w:gridCol w:w="643"/>
        <w:gridCol w:w="2091"/>
        <w:gridCol w:w="100"/>
      </w:tblGrid>
      <w:tr w:rsidR="0076400B" w14:paraId="7C1252BC" w14:textId="77777777" w:rsidTr="00151317">
        <w:trPr>
          <w:gridAfter w:val="1"/>
          <w:wAfter w:w="34" w:type="pct"/>
          <w:trHeight w:val="1336"/>
        </w:trPr>
        <w:tc>
          <w:tcPr>
            <w:tcW w:w="4035" w:type="pct"/>
            <w:gridSpan w:val="1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228B4442" w14:textId="4E94B2EF" w:rsidR="0076400B" w:rsidRPr="00151317" w:rsidRDefault="00A52AD7" w:rsidP="00A52AD7">
            <w:pPr>
              <w:pStyle w:val="Month"/>
              <w:jc w:val="right"/>
              <w:rPr>
                <w:color w:val="FFFF00"/>
              </w:rPr>
            </w:pPr>
            <w:r>
              <w:rPr>
                <w:noProof/>
                <w:color w:val="FFFF00"/>
              </w:rPr>
              <w:lastRenderedPageBreak/>
              <w:drawing>
                <wp:inline distT="0" distB="0" distL="0" distR="0" wp14:anchorId="39A15E8E" wp14:editId="4924C1AD">
                  <wp:extent cx="704308" cy="544568"/>
                  <wp:effectExtent l="0" t="0" r="635" b="8255"/>
                  <wp:docPr id="7979216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921629" name="Picture 797921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919" cy="5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400B" w:rsidRPr="00D13C87">
              <w:rPr>
                <w:color w:val="00B0F0"/>
              </w:rPr>
              <w:t>June</w:t>
            </w:r>
          </w:p>
        </w:tc>
        <w:tc>
          <w:tcPr>
            <w:tcW w:w="931" w:type="pct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53C65E09" w14:textId="77777777" w:rsidR="0076400B" w:rsidRPr="00151317" w:rsidRDefault="00112629" w:rsidP="000E7125">
            <w:pPr>
              <w:pStyle w:val="Year"/>
              <w:jc w:val="right"/>
              <w:rPr>
                <w:color w:val="00FF00"/>
              </w:rPr>
            </w:pPr>
            <w:r w:rsidRPr="00151317">
              <w:rPr>
                <w:color w:val="00FF00"/>
              </w:rPr>
              <w:t>2026</w:t>
            </w:r>
          </w:p>
        </w:tc>
      </w:tr>
      <w:tr w:rsidR="0076400B" w14:paraId="41E717C8" w14:textId="77777777" w:rsidTr="00151317">
        <w:trPr>
          <w:gridAfter w:val="1"/>
          <w:wAfter w:w="34" w:type="pct"/>
          <w:trHeight w:val="238"/>
        </w:trPr>
        <w:tc>
          <w:tcPr>
            <w:tcW w:w="4035" w:type="pct"/>
            <w:gridSpan w:val="1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65FD03D6" w14:textId="77777777" w:rsidR="0076400B" w:rsidRDefault="0076400B" w:rsidP="003A3808">
            <w:pPr>
              <w:pStyle w:val="NoSpacing"/>
            </w:pPr>
          </w:p>
        </w:tc>
        <w:tc>
          <w:tcPr>
            <w:tcW w:w="931" w:type="pct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3689073A" w14:textId="77777777" w:rsidR="0076400B" w:rsidRDefault="0076400B" w:rsidP="003A3808">
            <w:pPr>
              <w:pStyle w:val="NoSpacing"/>
            </w:pPr>
          </w:p>
        </w:tc>
      </w:tr>
      <w:tr w:rsidR="0076400B" w14:paraId="10EF94FC" w14:textId="77777777" w:rsidTr="00151317">
        <w:trPr>
          <w:gridAfter w:val="1"/>
          <w:wAfter w:w="35" w:type="pct"/>
          <w:trHeight w:val="334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59883A15" w14:textId="77777777" w:rsidR="0076400B" w:rsidRDefault="00000000" w:rsidP="003A3808">
            <w:pPr>
              <w:pStyle w:val="Days"/>
            </w:pPr>
            <w:sdt>
              <w:sdtPr>
                <w:id w:val="2024043694"/>
                <w:placeholder>
                  <w:docPart w:val="0D52F074CB03431FA7943AEA72045E33"/>
                </w:placeholder>
                <w:temporary/>
                <w:showingPlcHdr/>
                <w15:appearance w15:val="hidden"/>
              </w:sdtPr>
              <w:sdtContent>
                <w:r w:rsidR="0076400B">
                  <w:t>Monday</w:t>
                </w:r>
              </w:sdtContent>
            </w:sdt>
            <w:r w:rsidR="0076400B">
              <w:t xml:space="preserve"> 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5A291D15" w14:textId="77777777" w:rsidR="0076400B" w:rsidRDefault="00000000" w:rsidP="003A3808">
            <w:pPr>
              <w:pStyle w:val="Days"/>
            </w:pPr>
            <w:sdt>
              <w:sdtPr>
                <w:id w:val="-1561859490"/>
                <w:placeholder>
                  <w:docPart w:val="ABFCA4F5A55C4568BF7EE7D9CD542B30"/>
                </w:placeholder>
                <w:temporary/>
                <w:showingPlcHdr/>
                <w15:appearance w15:val="hidden"/>
              </w:sdtPr>
              <w:sdtContent>
                <w:r w:rsidR="0076400B">
                  <w:t>Tuesday</w:t>
                </w:r>
              </w:sdtContent>
            </w:sdt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764D8638" w14:textId="77777777" w:rsidR="0076400B" w:rsidRDefault="00000000" w:rsidP="003A3808">
            <w:pPr>
              <w:pStyle w:val="Days"/>
            </w:pPr>
            <w:sdt>
              <w:sdtPr>
                <w:id w:val="-1803920407"/>
                <w:placeholder>
                  <w:docPart w:val="49BDB6F8AD694C47B5926F058422CD53"/>
                </w:placeholder>
                <w:temporary/>
                <w:showingPlcHdr/>
                <w15:appearance w15:val="hidden"/>
              </w:sdtPr>
              <w:sdtContent>
                <w:r w:rsidR="0076400B">
                  <w:t>Wednesday</w:t>
                </w:r>
              </w:sdtContent>
            </w:sdt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1722F926" w14:textId="77777777" w:rsidR="0076400B" w:rsidRDefault="00000000" w:rsidP="003A3808">
            <w:pPr>
              <w:pStyle w:val="Days"/>
            </w:pPr>
            <w:sdt>
              <w:sdtPr>
                <w:id w:val="1370721363"/>
                <w:placeholder>
                  <w:docPart w:val="B0CD1963227B4FDF8444C39C973EDE47"/>
                </w:placeholder>
                <w:temporary/>
                <w:showingPlcHdr/>
                <w15:appearance w15:val="hidden"/>
              </w:sdtPr>
              <w:sdtContent>
                <w:r w:rsidR="0076400B">
                  <w:t>Thursday</w:t>
                </w:r>
              </w:sdtContent>
            </w:sdt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33BCE260" w14:textId="77777777" w:rsidR="0076400B" w:rsidRDefault="00000000" w:rsidP="003A3808">
            <w:pPr>
              <w:pStyle w:val="Days"/>
            </w:pPr>
            <w:sdt>
              <w:sdtPr>
                <w:id w:val="-1385172539"/>
                <w:placeholder>
                  <w:docPart w:val="0D663356547140B69A9B3C7ACFABCB4D"/>
                </w:placeholder>
                <w:temporary/>
                <w:showingPlcHdr/>
                <w15:appearance w15:val="hidden"/>
              </w:sdtPr>
              <w:sdtContent>
                <w:r w:rsidR="0076400B">
                  <w:t>Friday</w:t>
                </w:r>
              </w:sdtContent>
            </w:sdt>
          </w:p>
        </w:tc>
        <w:tc>
          <w:tcPr>
            <w:tcW w:w="709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95959" w:themeFill="text1" w:themeFillTint="A6"/>
          </w:tcPr>
          <w:p w14:paraId="70453FDC" w14:textId="77777777" w:rsidR="0076400B" w:rsidRDefault="00000000" w:rsidP="003A3808">
            <w:pPr>
              <w:pStyle w:val="Days"/>
            </w:pPr>
            <w:sdt>
              <w:sdtPr>
                <w:id w:val="-1541505386"/>
                <w:placeholder>
                  <w:docPart w:val="216A8C64F3514679B780CF551939AF95"/>
                </w:placeholder>
                <w:temporary/>
                <w:showingPlcHdr/>
                <w15:appearance w15:val="hidden"/>
              </w:sdtPr>
              <w:sdtContent>
                <w:r w:rsidR="0076400B">
                  <w:t>Saturday</w:t>
                </w:r>
              </w:sdtContent>
            </w:sdt>
          </w:p>
        </w:tc>
        <w:tc>
          <w:tcPr>
            <w:tcW w:w="71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95959" w:themeFill="text1" w:themeFillTint="A6"/>
          </w:tcPr>
          <w:p w14:paraId="2BAFC399" w14:textId="77777777" w:rsidR="0076400B" w:rsidRDefault="00000000" w:rsidP="003A3808">
            <w:pPr>
              <w:pStyle w:val="Days"/>
            </w:pPr>
            <w:sdt>
              <w:sdtPr>
                <w:id w:val="-1366447550"/>
                <w:placeholder>
                  <w:docPart w:val="964A8685B236460E958FE5CB94436FF2"/>
                </w:placeholder>
                <w:temporary/>
                <w:showingPlcHdr/>
                <w15:appearance w15:val="hidden"/>
              </w:sdtPr>
              <w:sdtContent>
                <w:r w:rsidR="0076400B">
                  <w:t>Sunday</w:t>
                </w:r>
              </w:sdtContent>
            </w:sdt>
          </w:p>
        </w:tc>
      </w:tr>
      <w:tr w:rsidR="005B4801" w14:paraId="6C3E4BB0" w14:textId="77777777" w:rsidTr="00151317">
        <w:trPr>
          <w:gridAfter w:val="1"/>
          <w:wAfter w:w="35" w:type="pct"/>
          <w:trHeight w:val="397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333733" w14:textId="77777777" w:rsidR="005B4801" w:rsidRDefault="005B4801" w:rsidP="005B4801">
            <w:pPr>
              <w:pStyle w:val="Dates"/>
            </w:pPr>
            <w:r>
              <w:t>1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1D98D73" w14:textId="77777777" w:rsidR="005B4801" w:rsidRDefault="005B4801" w:rsidP="005B4801">
            <w:pPr>
              <w:pStyle w:val="Dates"/>
            </w:pPr>
            <w:r w:rsidRPr="006F2D72">
              <w:t>2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2143A29" w14:textId="77777777" w:rsidR="005B4801" w:rsidRDefault="005B4801" w:rsidP="005B4801">
            <w:pPr>
              <w:pStyle w:val="Dates"/>
            </w:pPr>
            <w:r w:rsidRPr="006F2D72">
              <w:t>3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D081860" w14:textId="77777777" w:rsidR="005B4801" w:rsidRDefault="005B4801" w:rsidP="005B4801">
            <w:pPr>
              <w:pStyle w:val="Dates"/>
            </w:pPr>
            <w:r w:rsidRPr="006F2D72">
              <w:t>4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A9C00C6" w14:textId="77777777" w:rsidR="005B4801" w:rsidRDefault="005B4801" w:rsidP="005B4801">
            <w:pPr>
              <w:pStyle w:val="Dates"/>
            </w:pPr>
            <w:r w:rsidRPr="006F2D72">
              <w:t>5</w:t>
            </w:r>
          </w:p>
        </w:tc>
        <w:tc>
          <w:tcPr>
            <w:tcW w:w="709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DD6AD55" w14:textId="77777777" w:rsidR="005B4801" w:rsidRDefault="005B4801" w:rsidP="005B4801">
            <w:pPr>
              <w:pStyle w:val="Dates"/>
            </w:pPr>
            <w:r w:rsidRPr="006F2D72">
              <w:t>6</w:t>
            </w:r>
          </w:p>
        </w:tc>
        <w:tc>
          <w:tcPr>
            <w:tcW w:w="71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FC46408" w14:textId="77777777" w:rsidR="005B4801" w:rsidRDefault="005B4801" w:rsidP="005B4801">
            <w:pPr>
              <w:pStyle w:val="Dates"/>
            </w:pPr>
            <w:r w:rsidRPr="006F2D72">
              <w:t>7</w:t>
            </w:r>
          </w:p>
        </w:tc>
      </w:tr>
      <w:tr w:rsidR="005B4801" w14:paraId="236A4783" w14:textId="77777777" w:rsidTr="00151317">
        <w:trPr>
          <w:gridAfter w:val="1"/>
          <w:wAfter w:w="35" w:type="pct"/>
          <w:trHeight w:hRule="exact" w:val="763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CEA9567" w14:textId="16E2BB74" w:rsidR="005B4801" w:rsidRPr="00151317" w:rsidRDefault="00FB52A7" w:rsidP="00151317">
            <w:pPr>
              <w:pStyle w:val="Dates"/>
              <w:jc w:val="center"/>
              <w:rPr>
                <w:b/>
                <w:bCs/>
                <w:color w:val="00FF00"/>
              </w:rPr>
            </w:pPr>
            <w:r w:rsidRPr="00151317">
              <w:rPr>
                <w:b/>
                <w:bCs/>
                <w:color w:val="388600"/>
              </w:rPr>
              <w:t>Classroom Garden</w:t>
            </w: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E724AA3" w14:textId="628EEFF3" w:rsidR="00FB52A7" w:rsidRPr="00151317" w:rsidRDefault="00FB52A7" w:rsidP="00FB52A7">
            <w:pPr>
              <w:pStyle w:val="Dates"/>
              <w:jc w:val="center"/>
              <w:rPr>
                <w:b/>
                <w:bCs/>
                <w:color w:val="FD6203"/>
              </w:rPr>
            </w:pPr>
            <w:r w:rsidRPr="00151317">
              <w:rPr>
                <w:b/>
                <w:bCs/>
                <w:color w:val="FD6203"/>
              </w:rPr>
              <w:t>Fizzy Sun Project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1A62E39" w14:textId="0F2A33E7" w:rsidR="005B4801" w:rsidRPr="00151317" w:rsidRDefault="00FB52A7" w:rsidP="00FB52A7">
            <w:pPr>
              <w:pStyle w:val="Dates"/>
              <w:jc w:val="center"/>
              <w:rPr>
                <w:b/>
                <w:bCs/>
                <w:color w:val="00CCFF"/>
              </w:rPr>
            </w:pPr>
            <w:r w:rsidRPr="00151317">
              <w:rPr>
                <w:b/>
                <w:bCs/>
                <w:color w:val="00CCFF"/>
              </w:rPr>
              <w:t>Splash Paint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F4826D6" w14:textId="23D929C5" w:rsidR="005B4801" w:rsidRPr="00151317" w:rsidRDefault="007B34E6" w:rsidP="00FB52A7">
            <w:pPr>
              <w:pStyle w:val="Dates"/>
              <w:jc w:val="center"/>
              <w:rPr>
                <w:b/>
                <w:bCs/>
                <w:color w:val="33CC33"/>
              </w:rPr>
            </w:pPr>
            <w:r>
              <w:rPr>
                <w:b/>
                <w:bCs/>
                <w:color w:val="33CC33"/>
              </w:rPr>
              <w:t>PreK Graduation!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CD6C363" w14:textId="77777777" w:rsidR="005B4801" w:rsidRPr="00151317" w:rsidRDefault="00FB52A7" w:rsidP="00FB52A7">
            <w:pPr>
              <w:pStyle w:val="Dates"/>
              <w:tabs>
                <w:tab w:val="left" w:pos="390"/>
              </w:tabs>
              <w:jc w:val="center"/>
              <w:rPr>
                <w:b/>
                <w:bCs/>
                <w:color w:val="9933FF"/>
              </w:rPr>
            </w:pPr>
            <w:r w:rsidRPr="00151317">
              <w:rPr>
                <w:b/>
                <w:bCs/>
                <w:color w:val="9933FF"/>
              </w:rPr>
              <w:t>Water Day</w:t>
            </w:r>
          </w:p>
          <w:p w14:paraId="2E06A953" w14:textId="7347F427" w:rsidR="00151317" w:rsidRDefault="00151317" w:rsidP="00FB52A7">
            <w:pPr>
              <w:pStyle w:val="Dates"/>
              <w:tabs>
                <w:tab w:val="left" w:pos="390"/>
              </w:tabs>
              <w:jc w:val="center"/>
            </w:pPr>
          </w:p>
        </w:tc>
        <w:tc>
          <w:tcPr>
            <w:tcW w:w="709" w:type="pct"/>
            <w:gridSpan w:val="4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09A96DD" w14:textId="77777777" w:rsidR="005B4801" w:rsidRDefault="005B4801" w:rsidP="005B4801">
            <w:pPr>
              <w:pStyle w:val="Dates"/>
            </w:pPr>
          </w:p>
        </w:tc>
        <w:tc>
          <w:tcPr>
            <w:tcW w:w="71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59A8196" w14:textId="77777777" w:rsidR="005B4801" w:rsidRDefault="005B4801" w:rsidP="005B4801">
            <w:pPr>
              <w:pStyle w:val="Dates"/>
            </w:pPr>
          </w:p>
        </w:tc>
      </w:tr>
      <w:tr w:rsidR="005B4801" w14:paraId="6DBC46FB" w14:textId="77777777" w:rsidTr="00151317">
        <w:trPr>
          <w:gridAfter w:val="1"/>
          <w:wAfter w:w="35" w:type="pct"/>
          <w:trHeight w:val="413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F463545" w14:textId="77777777" w:rsidR="005B4801" w:rsidRDefault="005B4801" w:rsidP="005B4801">
            <w:pPr>
              <w:pStyle w:val="Dates"/>
            </w:pPr>
            <w:r>
              <w:t>8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3767941" w14:textId="77777777" w:rsidR="005B4801" w:rsidRDefault="005B4801" w:rsidP="005B4801">
            <w:pPr>
              <w:pStyle w:val="Dates"/>
            </w:pPr>
            <w:r w:rsidRPr="006F2D72">
              <w:t>9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3165647" w14:textId="77777777" w:rsidR="005B4801" w:rsidRDefault="005B4801" w:rsidP="005B4801">
            <w:pPr>
              <w:pStyle w:val="Dates"/>
            </w:pPr>
            <w:r w:rsidRPr="006F2D72">
              <w:t>10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AF8CD51" w14:textId="77777777" w:rsidR="005B4801" w:rsidRDefault="005B4801" w:rsidP="005B4801">
            <w:pPr>
              <w:pStyle w:val="Dates"/>
            </w:pPr>
            <w:r w:rsidRPr="006F2D72">
              <w:t>11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5E96913" w14:textId="77777777" w:rsidR="005B4801" w:rsidRDefault="005B4801" w:rsidP="005B4801">
            <w:pPr>
              <w:pStyle w:val="Dates"/>
            </w:pPr>
            <w:r w:rsidRPr="006F2D72">
              <w:t>12</w:t>
            </w:r>
          </w:p>
        </w:tc>
        <w:tc>
          <w:tcPr>
            <w:tcW w:w="709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670F724" w14:textId="77777777" w:rsidR="005B4801" w:rsidRDefault="005B4801" w:rsidP="005B4801">
            <w:pPr>
              <w:pStyle w:val="Dates"/>
            </w:pPr>
            <w:r w:rsidRPr="006F2D72">
              <w:t>13</w:t>
            </w:r>
          </w:p>
        </w:tc>
        <w:tc>
          <w:tcPr>
            <w:tcW w:w="71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6C5CFA9" w14:textId="77777777" w:rsidR="005B4801" w:rsidRDefault="005B4801" w:rsidP="005B4801">
            <w:pPr>
              <w:pStyle w:val="Dates"/>
            </w:pPr>
            <w:r w:rsidRPr="006F2D72">
              <w:t>14</w:t>
            </w:r>
          </w:p>
        </w:tc>
      </w:tr>
      <w:tr w:rsidR="005B4801" w14:paraId="3B08D53E" w14:textId="77777777" w:rsidTr="00151317">
        <w:trPr>
          <w:gridAfter w:val="1"/>
          <w:wAfter w:w="35" w:type="pct"/>
          <w:trHeight w:hRule="exact" w:val="763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AFBFB0D" w14:textId="0941B026" w:rsidR="005B4801" w:rsidRPr="00151317" w:rsidRDefault="00FB52A7" w:rsidP="00FB52A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672495"/>
              </w:rPr>
              <w:t>Color Scavenger Hunt</w:t>
            </w: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FDB02E7" w14:textId="0DE81226" w:rsidR="005B4801" w:rsidRPr="00151317" w:rsidRDefault="00FB52A7" w:rsidP="00FB52A7">
            <w:pPr>
              <w:pStyle w:val="Dates"/>
              <w:jc w:val="center"/>
              <w:rPr>
                <w:b/>
                <w:bCs/>
                <w:color w:val="46E3F8"/>
              </w:rPr>
            </w:pPr>
            <w:r w:rsidRPr="00151317">
              <w:rPr>
                <w:b/>
                <w:bCs/>
                <w:color w:val="46E3F8"/>
              </w:rPr>
              <w:t>Hot Air Balloon Project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00B4862" w14:textId="6B4ADFDB" w:rsidR="005B4801" w:rsidRPr="00151317" w:rsidRDefault="00FB52A7" w:rsidP="00FB52A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E60000"/>
              </w:rPr>
              <w:t>Outside Painting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BE4CA17" w14:textId="7091EC54" w:rsidR="005B4801" w:rsidRPr="00151317" w:rsidRDefault="007B34E6" w:rsidP="00FB52A7">
            <w:pPr>
              <w:pStyle w:val="Dates"/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9am-2pm Blackberry Farm Field Trip -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0DF5AD9" w14:textId="77777777" w:rsidR="00151317" w:rsidRPr="00151317" w:rsidRDefault="00151317" w:rsidP="00151317">
            <w:pPr>
              <w:pStyle w:val="Dates"/>
              <w:tabs>
                <w:tab w:val="left" w:pos="390"/>
              </w:tabs>
              <w:jc w:val="center"/>
              <w:rPr>
                <w:b/>
                <w:bCs/>
                <w:color w:val="FF9900"/>
              </w:rPr>
            </w:pPr>
            <w:r w:rsidRPr="00151317">
              <w:rPr>
                <w:b/>
                <w:bCs/>
                <w:color w:val="FF9900"/>
              </w:rPr>
              <w:t>Water Day</w:t>
            </w:r>
          </w:p>
          <w:p w14:paraId="1329C32D" w14:textId="53AD1F35" w:rsidR="005B4801" w:rsidRDefault="00151317" w:rsidP="00151317">
            <w:pPr>
              <w:pStyle w:val="Dates"/>
              <w:jc w:val="center"/>
            </w:pPr>
            <w:r w:rsidRPr="00151317">
              <w:rPr>
                <w:b/>
                <w:bCs/>
                <w:color w:val="FF9900"/>
              </w:rPr>
              <w:t>Stem Day</w:t>
            </w:r>
          </w:p>
        </w:tc>
        <w:tc>
          <w:tcPr>
            <w:tcW w:w="709" w:type="pct"/>
            <w:gridSpan w:val="4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43161B3" w14:textId="77777777" w:rsidR="005B4801" w:rsidRDefault="005B4801" w:rsidP="005B4801">
            <w:pPr>
              <w:pStyle w:val="Dates"/>
            </w:pPr>
          </w:p>
        </w:tc>
        <w:tc>
          <w:tcPr>
            <w:tcW w:w="71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57DED64" w14:textId="77777777" w:rsidR="005B4801" w:rsidRDefault="005B4801" w:rsidP="005B4801">
            <w:pPr>
              <w:pStyle w:val="Dates"/>
            </w:pPr>
          </w:p>
        </w:tc>
      </w:tr>
      <w:tr w:rsidR="005B4801" w14:paraId="05D9E06C" w14:textId="77777777" w:rsidTr="00151317">
        <w:trPr>
          <w:gridAfter w:val="1"/>
          <w:wAfter w:w="35" w:type="pct"/>
          <w:trHeight w:val="413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CE9830A" w14:textId="77777777" w:rsidR="005B4801" w:rsidRDefault="005B4801" w:rsidP="005B4801">
            <w:pPr>
              <w:pStyle w:val="Dates"/>
            </w:pPr>
            <w:r>
              <w:t>15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54F678" w14:textId="77777777" w:rsidR="005B4801" w:rsidRDefault="005B4801" w:rsidP="005B4801">
            <w:pPr>
              <w:pStyle w:val="Dates"/>
            </w:pPr>
            <w:r w:rsidRPr="006F2D72">
              <w:t>16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7801949" w14:textId="77777777" w:rsidR="005B4801" w:rsidRDefault="005B4801" w:rsidP="005B4801">
            <w:pPr>
              <w:pStyle w:val="Dates"/>
            </w:pPr>
            <w:r w:rsidRPr="006F2D72">
              <w:t>17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856C821" w14:textId="77777777" w:rsidR="005B4801" w:rsidRDefault="005B4801" w:rsidP="005B4801">
            <w:pPr>
              <w:pStyle w:val="Dates"/>
            </w:pPr>
            <w:r w:rsidRPr="006F2D72">
              <w:t>18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488630" w14:textId="77777777" w:rsidR="005B4801" w:rsidRDefault="005B4801" w:rsidP="005B4801">
            <w:pPr>
              <w:pStyle w:val="Dates"/>
            </w:pPr>
            <w:r w:rsidRPr="006F2D72">
              <w:t>19</w:t>
            </w:r>
          </w:p>
        </w:tc>
        <w:tc>
          <w:tcPr>
            <w:tcW w:w="709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D509E00" w14:textId="77777777" w:rsidR="005B4801" w:rsidRDefault="005B4801" w:rsidP="005B4801">
            <w:pPr>
              <w:pStyle w:val="Dates"/>
            </w:pPr>
            <w:r w:rsidRPr="006F2D72">
              <w:t>20</w:t>
            </w:r>
          </w:p>
        </w:tc>
        <w:tc>
          <w:tcPr>
            <w:tcW w:w="71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8CA5989" w14:textId="77777777" w:rsidR="005B4801" w:rsidRDefault="005B4801" w:rsidP="005B4801">
            <w:pPr>
              <w:pStyle w:val="Dates"/>
            </w:pPr>
            <w:r w:rsidRPr="006F2D72">
              <w:t>21</w:t>
            </w:r>
          </w:p>
        </w:tc>
      </w:tr>
      <w:tr w:rsidR="005B4801" w14:paraId="1A6B6D0E" w14:textId="77777777" w:rsidTr="00151317">
        <w:trPr>
          <w:gridAfter w:val="1"/>
          <w:wAfter w:w="35" w:type="pct"/>
          <w:trHeight w:hRule="exact" w:val="763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2834842" w14:textId="308EDD16" w:rsidR="005B4801" w:rsidRPr="00151317" w:rsidRDefault="007B34E6" w:rsidP="00151317">
            <w:pPr>
              <w:pStyle w:val="Dates"/>
              <w:jc w:val="center"/>
              <w:rPr>
                <w:b/>
                <w:bCs/>
                <w:color w:val="FF33CC"/>
              </w:rPr>
            </w:pPr>
            <w:proofErr w:type="gramStart"/>
            <w:r>
              <w:rPr>
                <w:b/>
                <w:bCs/>
                <w:color w:val="FF33CC"/>
              </w:rPr>
              <w:t>Father’s day</w:t>
            </w:r>
            <w:proofErr w:type="gramEnd"/>
            <w:r>
              <w:rPr>
                <w:b/>
                <w:bCs/>
                <w:color w:val="FF33CC"/>
              </w:rPr>
              <w:t xml:space="preserve"> Lunch event!</w:t>
            </w: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177C838" w14:textId="3946C658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4BE040"/>
              </w:rPr>
            </w:pPr>
            <w:r w:rsidRPr="00151317">
              <w:rPr>
                <w:b/>
                <w:bCs/>
                <w:color w:val="4BE040"/>
              </w:rPr>
              <w:t>Teacher Choice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B48E7AE" w14:textId="1EFCF7F4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9900CC"/>
              </w:rPr>
            </w:pPr>
            <w:r w:rsidRPr="00151317">
              <w:rPr>
                <w:b/>
                <w:bCs/>
                <w:color w:val="9900CC"/>
              </w:rPr>
              <w:t>Parachute Day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6ECE829" w14:textId="3CF8D82B" w:rsidR="005B4801" w:rsidRPr="00151317" w:rsidRDefault="007B34E6" w:rsidP="00151317">
            <w:pPr>
              <w:pStyle w:val="Dates"/>
              <w:jc w:val="center"/>
              <w:rPr>
                <w:b/>
                <w:bCs/>
                <w:color w:val="00CC66"/>
              </w:rPr>
            </w:pPr>
            <w:r>
              <w:rPr>
                <w:b/>
                <w:bCs/>
                <w:color w:val="00CC66"/>
              </w:rPr>
              <w:t>1pm-2pm Color Me Mine Field Trip –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3930F11" w14:textId="48BB2222" w:rsidR="00151317" w:rsidRPr="00151317" w:rsidRDefault="00151317" w:rsidP="00151317">
            <w:pPr>
              <w:pStyle w:val="Dates"/>
              <w:tabs>
                <w:tab w:val="left" w:pos="390"/>
              </w:tabs>
              <w:jc w:val="center"/>
              <w:rPr>
                <w:b/>
                <w:bCs/>
                <w:color w:val="33CCFF"/>
              </w:rPr>
            </w:pPr>
            <w:r w:rsidRPr="00151317">
              <w:rPr>
                <w:b/>
                <w:bCs/>
                <w:color w:val="33CCFF"/>
              </w:rPr>
              <w:t>Water Day</w:t>
            </w:r>
          </w:p>
          <w:p w14:paraId="399340BD" w14:textId="2BB5DEB6" w:rsidR="00151317" w:rsidRDefault="00151317" w:rsidP="00BA325E">
            <w:pPr>
              <w:pStyle w:val="Dates"/>
              <w:jc w:val="center"/>
            </w:pPr>
          </w:p>
        </w:tc>
        <w:tc>
          <w:tcPr>
            <w:tcW w:w="709" w:type="pct"/>
            <w:gridSpan w:val="4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1277650" w14:textId="77777777" w:rsidR="005B4801" w:rsidRDefault="005B4801" w:rsidP="005B4801">
            <w:pPr>
              <w:pStyle w:val="Dates"/>
            </w:pPr>
          </w:p>
        </w:tc>
        <w:tc>
          <w:tcPr>
            <w:tcW w:w="71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1F2CB3B" w14:textId="77777777" w:rsidR="005B4801" w:rsidRDefault="005B4801" w:rsidP="005B4801">
            <w:pPr>
              <w:pStyle w:val="Dates"/>
            </w:pPr>
          </w:p>
        </w:tc>
      </w:tr>
      <w:tr w:rsidR="005B4801" w14:paraId="11970565" w14:textId="77777777" w:rsidTr="00151317">
        <w:trPr>
          <w:gridAfter w:val="1"/>
          <w:wAfter w:w="35" w:type="pct"/>
          <w:trHeight w:val="397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64364AA" w14:textId="77777777" w:rsidR="005B4801" w:rsidRDefault="005B4801" w:rsidP="005B4801">
            <w:pPr>
              <w:pStyle w:val="Dates"/>
            </w:pPr>
            <w:r>
              <w:t>22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279988A" w14:textId="77777777" w:rsidR="005B4801" w:rsidRDefault="005B4801" w:rsidP="005B4801">
            <w:pPr>
              <w:pStyle w:val="Dates"/>
            </w:pPr>
            <w:r w:rsidRPr="006F2D72">
              <w:t>23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DDDA440" w14:textId="77777777" w:rsidR="005B4801" w:rsidRDefault="005B4801" w:rsidP="005B4801">
            <w:pPr>
              <w:pStyle w:val="Dates"/>
            </w:pPr>
            <w:r w:rsidRPr="006F2D72">
              <w:t>24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AF2F4FC" w14:textId="77777777" w:rsidR="005B4801" w:rsidRDefault="005B4801" w:rsidP="005B4801">
            <w:pPr>
              <w:pStyle w:val="Dates"/>
            </w:pPr>
            <w:r w:rsidRPr="006F2D72">
              <w:t>25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5AD27D6" w14:textId="77777777" w:rsidR="005B4801" w:rsidRDefault="005B4801" w:rsidP="005B4801">
            <w:pPr>
              <w:pStyle w:val="Dates"/>
            </w:pPr>
            <w:r w:rsidRPr="006F2D72">
              <w:t>26</w:t>
            </w:r>
          </w:p>
        </w:tc>
        <w:tc>
          <w:tcPr>
            <w:tcW w:w="709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EDE10BC" w14:textId="77777777" w:rsidR="005B4801" w:rsidRDefault="005B4801" w:rsidP="005B4801">
            <w:pPr>
              <w:pStyle w:val="Dates"/>
            </w:pPr>
            <w:r w:rsidRPr="006F2D72">
              <w:t>27</w:t>
            </w:r>
          </w:p>
        </w:tc>
        <w:tc>
          <w:tcPr>
            <w:tcW w:w="71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834EDE4" w14:textId="77777777" w:rsidR="005B4801" w:rsidRDefault="005B4801" w:rsidP="005B4801">
            <w:pPr>
              <w:pStyle w:val="Dates"/>
            </w:pPr>
            <w:r w:rsidRPr="006F2D72">
              <w:t>28</w:t>
            </w:r>
          </w:p>
        </w:tc>
      </w:tr>
      <w:tr w:rsidR="005B4801" w14:paraId="0B89B241" w14:textId="77777777" w:rsidTr="00151317">
        <w:trPr>
          <w:gridAfter w:val="1"/>
          <w:wAfter w:w="35" w:type="pct"/>
          <w:trHeight w:hRule="exact" w:val="763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9B6A4B1" w14:textId="55FB9866" w:rsidR="005B4801" w:rsidRPr="00151317" w:rsidRDefault="007B34E6" w:rsidP="00151317">
            <w:pPr>
              <w:pStyle w:val="Dates"/>
              <w:jc w:val="center"/>
              <w:rPr>
                <w:b/>
                <w:bCs/>
              </w:rPr>
            </w:pPr>
            <w:r>
              <w:rPr>
                <w:b/>
                <w:bCs/>
                <w:color w:val="328200"/>
              </w:rPr>
              <w:t>Field Day ALL week!</w:t>
            </w: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ED91290" w14:textId="1EDD7FAE" w:rsidR="005B4801" w:rsidRPr="00151317" w:rsidRDefault="00151317" w:rsidP="0015131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672495"/>
              </w:rPr>
              <w:t>Build a Tent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8A9E63F" w14:textId="3C92759E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FF33CC"/>
              </w:rPr>
            </w:pPr>
            <w:r w:rsidRPr="00151317">
              <w:rPr>
                <w:b/>
                <w:bCs/>
                <w:color w:val="FF33CC"/>
              </w:rPr>
              <w:t>Butterfly Craft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8F2C0BF" w14:textId="49824AF4" w:rsidR="005B4801" w:rsidRPr="00151317" w:rsidRDefault="007B34E6" w:rsidP="00151317">
            <w:pPr>
              <w:pStyle w:val="Dates"/>
              <w:jc w:val="center"/>
              <w:rPr>
                <w:b/>
                <w:bCs/>
                <w:color w:val="FF6600"/>
              </w:rPr>
            </w:pPr>
            <w:r>
              <w:rPr>
                <w:b/>
                <w:bCs/>
                <w:color w:val="FF6600"/>
              </w:rPr>
              <w:t>1 pm Ju</w:t>
            </w:r>
            <w:r w:rsidR="00D13C87">
              <w:rPr>
                <w:b/>
                <w:bCs/>
                <w:color w:val="FF6600"/>
              </w:rPr>
              <w:t>rica</w:t>
            </w:r>
            <w:r>
              <w:rPr>
                <w:b/>
                <w:bCs/>
                <w:color w:val="FF6600"/>
              </w:rPr>
              <w:t>-Suchy Nature Museum</w:t>
            </w:r>
            <w:r w:rsidR="001C1D55">
              <w:rPr>
                <w:b/>
                <w:bCs/>
                <w:color w:val="FF6600"/>
              </w:rPr>
              <w:t xml:space="preserve"> –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B2DB64B" w14:textId="77777777" w:rsidR="00151317" w:rsidRPr="007B34E6" w:rsidRDefault="00151317" w:rsidP="00151317">
            <w:pPr>
              <w:pStyle w:val="Dates"/>
              <w:tabs>
                <w:tab w:val="left" w:pos="390"/>
              </w:tabs>
              <w:jc w:val="center"/>
              <w:rPr>
                <w:color w:val="00FFFF"/>
                <w:sz w:val="16"/>
                <w:szCs w:val="16"/>
              </w:rPr>
            </w:pPr>
            <w:r w:rsidRPr="007B34E6">
              <w:rPr>
                <w:color w:val="00FFFF"/>
                <w:sz w:val="16"/>
                <w:szCs w:val="16"/>
              </w:rPr>
              <w:t>Water Day</w:t>
            </w:r>
          </w:p>
          <w:p w14:paraId="13D952A1" w14:textId="127271CF" w:rsidR="005B4801" w:rsidRPr="007B34E6" w:rsidRDefault="007B34E6" w:rsidP="00151317">
            <w:pPr>
              <w:pStyle w:val="Dates"/>
              <w:jc w:val="center"/>
              <w:rPr>
                <w:sz w:val="16"/>
                <w:szCs w:val="16"/>
              </w:rPr>
            </w:pPr>
            <w:r w:rsidRPr="007B34E6">
              <w:rPr>
                <w:color w:val="FF6600"/>
                <w:sz w:val="16"/>
                <w:szCs w:val="16"/>
              </w:rPr>
              <w:t>Camping with Smores</w:t>
            </w:r>
          </w:p>
        </w:tc>
        <w:tc>
          <w:tcPr>
            <w:tcW w:w="709" w:type="pct"/>
            <w:gridSpan w:val="4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343AC0E" w14:textId="77777777" w:rsidR="005B4801" w:rsidRDefault="005B4801" w:rsidP="005B4801">
            <w:pPr>
              <w:pStyle w:val="Dates"/>
            </w:pPr>
          </w:p>
        </w:tc>
        <w:tc>
          <w:tcPr>
            <w:tcW w:w="71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62C4617" w14:textId="77777777" w:rsidR="005B4801" w:rsidRDefault="005B4801" w:rsidP="005B4801">
            <w:pPr>
              <w:pStyle w:val="Dates"/>
            </w:pPr>
          </w:p>
        </w:tc>
      </w:tr>
      <w:tr w:rsidR="005B4801" w14:paraId="17B0C72C" w14:textId="77777777" w:rsidTr="00151317">
        <w:trPr>
          <w:gridAfter w:val="1"/>
          <w:wAfter w:w="35" w:type="pct"/>
          <w:trHeight w:val="413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C882F8C" w14:textId="77777777" w:rsidR="005B4801" w:rsidRDefault="005B4801" w:rsidP="005B4801">
            <w:pPr>
              <w:pStyle w:val="Dates"/>
            </w:pPr>
            <w:r>
              <w:t>29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94CFB9" w14:textId="77777777" w:rsidR="005B4801" w:rsidRDefault="005B4801" w:rsidP="005B4801">
            <w:pPr>
              <w:pStyle w:val="Dates"/>
            </w:pPr>
            <w:r w:rsidRPr="006F2D72">
              <w:t>30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AF1B916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6564268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63E5935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0F146C1" w14:textId="77777777" w:rsidR="005B4801" w:rsidRDefault="005B4801" w:rsidP="005B4801">
            <w:pPr>
              <w:pStyle w:val="Dates"/>
            </w:pPr>
          </w:p>
        </w:tc>
        <w:tc>
          <w:tcPr>
            <w:tcW w:w="71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33447BC" w14:textId="77777777" w:rsidR="005B4801" w:rsidRDefault="005B4801" w:rsidP="005B4801">
            <w:pPr>
              <w:pStyle w:val="Dates"/>
            </w:pPr>
          </w:p>
        </w:tc>
      </w:tr>
      <w:tr w:rsidR="005B4801" w14:paraId="4E9B7053" w14:textId="77777777" w:rsidTr="00151317">
        <w:trPr>
          <w:gridAfter w:val="1"/>
          <w:wAfter w:w="35" w:type="pct"/>
          <w:trHeight w:hRule="exact" w:val="763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D5AE96" w14:textId="052D6420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66FF33"/>
              </w:rPr>
            </w:pPr>
            <w:r w:rsidRPr="00151317">
              <w:rPr>
                <w:b/>
                <w:bCs/>
                <w:color w:val="66FF33"/>
              </w:rPr>
              <w:t>Make Frozen Yogurt</w:t>
            </w: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79794E5" w14:textId="676927AD" w:rsidR="005B4801" w:rsidRPr="00151317" w:rsidRDefault="007B34E6" w:rsidP="00151317">
            <w:pPr>
              <w:pStyle w:val="Dates"/>
              <w:jc w:val="center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Picnic Outside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D37FE51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8243D33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14C83DB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4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F6B101F" w14:textId="77777777" w:rsidR="005B4801" w:rsidRDefault="005B4801" w:rsidP="005B4801">
            <w:pPr>
              <w:pStyle w:val="Dates"/>
            </w:pPr>
          </w:p>
        </w:tc>
        <w:tc>
          <w:tcPr>
            <w:tcW w:w="71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9564B82" w14:textId="77777777" w:rsidR="005B4801" w:rsidRDefault="005B4801" w:rsidP="005B4801">
            <w:pPr>
              <w:pStyle w:val="Dates"/>
            </w:pPr>
          </w:p>
        </w:tc>
      </w:tr>
      <w:tr w:rsidR="005B4801" w14:paraId="46A20D8D" w14:textId="77777777" w:rsidTr="00151317">
        <w:trPr>
          <w:gridAfter w:val="1"/>
          <w:wAfter w:w="35" w:type="pct"/>
          <w:trHeight w:val="413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C30FF89" w14:textId="77777777" w:rsidR="005B4801" w:rsidRDefault="005B4801" w:rsidP="005B4801">
            <w:pPr>
              <w:pStyle w:val="Dates"/>
            </w:pP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EC80D60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BB5F737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ED9BC91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223DA5E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47D443A" w14:textId="77777777" w:rsidR="005B4801" w:rsidRDefault="005B4801" w:rsidP="005B4801">
            <w:pPr>
              <w:pStyle w:val="Dates"/>
            </w:pPr>
          </w:p>
        </w:tc>
        <w:tc>
          <w:tcPr>
            <w:tcW w:w="71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4AF5D7B" w14:textId="77777777" w:rsidR="005B4801" w:rsidRDefault="005B4801" w:rsidP="005B4801">
            <w:pPr>
              <w:pStyle w:val="Dates"/>
            </w:pPr>
          </w:p>
        </w:tc>
      </w:tr>
      <w:tr w:rsidR="0076400B" w14:paraId="5F1B4669" w14:textId="77777777" w:rsidTr="00151317">
        <w:trPr>
          <w:gridAfter w:val="1"/>
          <w:wAfter w:w="35" w:type="pct"/>
          <w:trHeight w:hRule="exact" w:val="763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1EEBA34" w14:textId="77777777" w:rsidR="0076400B" w:rsidRDefault="0076400B" w:rsidP="003A3808">
            <w:pPr>
              <w:pStyle w:val="Dates"/>
            </w:pP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E6A50E1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FADA878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424F08B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82CBC05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4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735D626" w14:textId="77777777" w:rsidR="0076400B" w:rsidRDefault="0076400B" w:rsidP="003A3808">
            <w:pPr>
              <w:pStyle w:val="Dates"/>
            </w:pPr>
          </w:p>
        </w:tc>
        <w:tc>
          <w:tcPr>
            <w:tcW w:w="71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7652A79" w14:textId="77777777" w:rsidR="0076400B" w:rsidRDefault="0076400B" w:rsidP="003A3808">
            <w:pPr>
              <w:pStyle w:val="Dates"/>
            </w:pPr>
          </w:p>
        </w:tc>
      </w:tr>
      <w:tr w:rsidR="0076400B" w14:paraId="3D8E0941" w14:textId="77777777" w:rsidTr="00151317">
        <w:trPr>
          <w:gridAfter w:val="1"/>
          <w:wAfter w:w="35" w:type="pct"/>
          <w:trHeight w:hRule="exact" w:val="202"/>
        </w:trPr>
        <w:tc>
          <w:tcPr>
            <w:tcW w:w="1303" w:type="pct"/>
            <w:gridSpan w:val="2"/>
            <w:tcBorders>
              <w:top w:val="single" w:sz="8" w:space="0" w:color="BFBFBF" w:themeColor="background1" w:themeShade="BF"/>
            </w:tcBorders>
          </w:tcPr>
          <w:p w14:paraId="34691DE9" w14:textId="77777777" w:rsidR="0076400B" w:rsidRDefault="0076400B" w:rsidP="000E7125"/>
        </w:tc>
        <w:tc>
          <w:tcPr>
            <w:tcW w:w="1206" w:type="pct"/>
            <w:gridSpan w:val="4"/>
            <w:tcBorders>
              <w:top w:val="single" w:sz="8" w:space="0" w:color="BFBFBF" w:themeColor="background1" w:themeShade="BF"/>
            </w:tcBorders>
          </w:tcPr>
          <w:p w14:paraId="3FAD3F79" w14:textId="77777777" w:rsidR="0076400B" w:rsidRDefault="0076400B" w:rsidP="000E7125"/>
        </w:tc>
        <w:tc>
          <w:tcPr>
            <w:tcW w:w="1301" w:type="pct"/>
            <w:gridSpan w:val="5"/>
            <w:tcBorders>
              <w:top w:val="single" w:sz="8" w:space="0" w:color="BFBFBF" w:themeColor="background1" w:themeShade="BF"/>
            </w:tcBorders>
          </w:tcPr>
          <w:p w14:paraId="7468D7E6" w14:textId="77777777" w:rsidR="0076400B" w:rsidRDefault="0076400B" w:rsidP="000E7125"/>
        </w:tc>
        <w:tc>
          <w:tcPr>
            <w:tcW w:w="1155" w:type="pct"/>
            <w:gridSpan w:val="3"/>
            <w:tcBorders>
              <w:top w:val="single" w:sz="8" w:space="0" w:color="BFBFBF" w:themeColor="background1" w:themeShade="BF"/>
            </w:tcBorders>
          </w:tcPr>
          <w:p w14:paraId="752F95AD" w14:textId="77777777" w:rsidR="0076400B" w:rsidRDefault="0076400B" w:rsidP="000E7125"/>
        </w:tc>
      </w:tr>
      <w:tr w:rsidR="0076400B" w14:paraId="299D8C35" w14:textId="77777777" w:rsidTr="00151317">
        <w:trPr>
          <w:trHeight w:hRule="exact" w:val="1775"/>
        </w:trPr>
        <w:tc>
          <w:tcPr>
            <w:tcW w:w="1339" w:type="pct"/>
            <w:gridSpan w:val="3"/>
          </w:tcPr>
          <w:p w14:paraId="67F0E606" w14:textId="5F220582" w:rsidR="0076400B" w:rsidRDefault="0076400B" w:rsidP="003A3808">
            <w:pPr>
              <w:pStyle w:val="Heading1"/>
            </w:pPr>
          </w:p>
          <w:p w14:paraId="0D05E2C0" w14:textId="65F32BD1" w:rsidR="00151317" w:rsidRDefault="00151317" w:rsidP="003A3808">
            <w:pPr>
              <w:pStyle w:val="Heading1"/>
            </w:pPr>
          </w:p>
        </w:tc>
        <w:tc>
          <w:tcPr>
            <w:tcW w:w="1220" w:type="pct"/>
            <w:gridSpan w:val="4"/>
          </w:tcPr>
          <w:p w14:paraId="50D706C4" w14:textId="111CF34F" w:rsidR="00151317" w:rsidRPr="00BA325E" w:rsidRDefault="00151317" w:rsidP="00BA325E">
            <w:pPr>
              <w:pStyle w:val="Heading2"/>
              <w:rPr>
                <w:sz w:val="20"/>
                <w:szCs w:val="20"/>
              </w:rPr>
            </w:pPr>
          </w:p>
        </w:tc>
        <w:tc>
          <w:tcPr>
            <w:tcW w:w="1220" w:type="pct"/>
            <w:gridSpan w:val="3"/>
          </w:tcPr>
          <w:p w14:paraId="7316A065" w14:textId="416C3195" w:rsidR="0076400B" w:rsidRDefault="0076400B" w:rsidP="003A3808"/>
        </w:tc>
        <w:tc>
          <w:tcPr>
            <w:tcW w:w="1221" w:type="pct"/>
            <w:gridSpan w:val="5"/>
          </w:tcPr>
          <w:p w14:paraId="0F96DCB4" w14:textId="0089DCFC" w:rsidR="00151317" w:rsidRPr="00BA325E" w:rsidRDefault="00151317" w:rsidP="00BA325E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1C18842E" w14:textId="77777777" w:rsidR="0076400B" w:rsidRDefault="0076400B" w:rsidP="0076400B">
      <w:pPr>
        <w:sectPr w:rsidR="0076400B" w:rsidSect="00916763">
          <w:pgSz w:w="15840" w:h="12240" w:orient="landscape" w:code="1"/>
          <w:pgMar w:top="504" w:right="720" w:bottom="0" w:left="720" w:header="576" w:footer="576" w:gutter="0"/>
          <w:cols w:space="720"/>
          <w:docGrid w:linePitch="360"/>
        </w:sectPr>
      </w:pPr>
    </w:p>
    <w:tbl>
      <w:tblPr>
        <w:tblW w:w="5035" w:type="pct"/>
        <w:tblLook w:val="0600" w:firstRow="0" w:lastRow="0" w:firstColumn="0" w:lastColumn="0" w:noHBand="1" w:noVBand="1"/>
        <w:tblCaption w:val="Layout table"/>
      </w:tblPr>
      <w:tblGrid>
        <w:gridCol w:w="2059"/>
        <w:gridCol w:w="1833"/>
        <w:gridCol w:w="223"/>
        <w:gridCol w:w="2056"/>
        <w:gridCol w:w="1259"/>
        <w:gridCol w:w="798"/>
        <w:gridCol w:w="2056"/>
        <w:gridCol w:w="684"/>
        <w:gridCol w:w="734"/>
        <w:gridCol w:w="638"/>
        <w:gridCol w:w="2059"/>
        <w:gridCol w:w="102"/>
      </w:tblGrid>
      <w:tr w:rsidR="00151317" w:rsidRPr="00151317" w14:paraId="7D1140A7" w14:textId="77777777" w:rsidTr="00F43785">
        <w:trPr>
          <w:gridAfter w:val="1"/>
          <w:wAfter w:w="35" w:type="pct"/>
        </w:trPr>
        <w:tc>
          <w:tcPr>
            <w:tcW w:w="4035" w:type="pct"/>
            <w:gridSpan w:val="9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739391A7" w14:textId="053DACE7" w:rsidR="0076400B" w:rsidRDefault="0076400B" w:rsidP="00A52AD7">
            <w:pPr>
              <w:pStyle w:val="Month"/>
              <w:numPr>
                <w:ilvl w:val="0"/>
                <w:numId w:val="3"/>
              </w:numPr>
              <w:jc w:val="right"/>
            </w:pPr>
            <w:r w:rsidRPr="00151317">
              <w:rPr>
                <w:color w:val="009EDE"/>
              </w:rPr>
              <w:lastRenderedPageBreak/>
              <w:t>July</w:t>
            </w:r>
          </w:p>
        </w:tc>
        <w:tc>
          <w:tcPr>
            <w:tcW w:w="930" w:type="pct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7F47B5AA" w14:textId="77777777" w:rsidR="0076400B" w:rsidRPr="00151317" w:rsidRDefault="00112629" w:rsidP="000E7125">
            <w:pPr>
              <w:pStyle w:val="Year"/>
              <w:jc w:val="right"/>
              <w:rPr>
                <w:color w:val="FF9900"/>
              </w:rPr>
            </w:pPr>
            <w:r w:rsidRPr="00151317">
              <w:rPr>
                <w:color w:val="FF9900"/>
              </w:rPr>
              <w:t>2026</w:t>
            </w:r>
          </w:p>
        </w:tc>
      </w:tr>
      <w:tr w:rsidR="0076400B" w14:paraId="4746AB94" w14:textId="77777777" w:rsidTr="00F43785">
        <w:trPr>
          <w:gridAfter w:val="1"/>
          <w:wAfter w:w="35" w:type="pct"/>
        </w:trPr>
        <w:tc>
          <w:tcPr>
            <w:tcW w:w="4035" w:type="pct"/>
            <w:gridSpan w:val="9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19EA374A" w14:textId="77777777" w:rsidR="0076400B" w:rsidRDefault="0076400B" w:rsidP="003A3808">
            <w:pPr>
              <w:pStyle w:val="NoSpacing"/>
            </w:pPr>
          </w:p>
        </w:tc>
        <w:tc>
          <w:tcPr>
            <w:tcW w:w="930" w:type="pct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4957C5A8" w14:textId="77777777" w:rsidR="0076400B" w:rsidRDefault="0076400B" w:rsidP="003A3808">
            <w:pPr>
              <w:pStyle w:val="NoSpacing"/>
            </w:pPr>
          </w:p>
        </w:tc>
      </w:tr>
      <w:tr w:rsidR="0076400B" w14:paraId="268B8480" w14:textId="77777777" w:rsidTr="00F43785">
        <w:trPr>
          <w:gridAfter w:val="1"/>
          <w:wAfter w:w="35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7D3115AB" w14:textId="77777777" w:rsidR="0076400B" w:rsidRDefault="00000000" w:rsidP="003A3808">
            <w:pPr>
              <w:pStyle w:val="Days"/>
            </w:pPr>
            <w:sdt>
              <w:sdtPr>
                <w:id w:val="-21401222"/>
                <w:placeholder>
                  <w:docPart w:val="E1DE625AA0F14EEFA26E35F24D01A915"/>
                </w:placeholder>
                <w:temporary/>
                <w:showingPlcHdr/>
                <w15:appearance w15:val="hidden"/>
              </w:sdtPr>
              <w:sdtContent>
                <w:r w:rsidR="0076400B">
                  <w:t>Monday</w:t>
                </w:r>
              </w:sdtContent>
            </w:sdt>
            <w:r w:rsidR="0076400B">
              <w:t xml:space="preserve"> 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5F193735" w14:textId="77777777" w:rsidR="0076400B" w:rsidRDefault="00000000" w:rsidP="003A3808">
            <w:pPr>
              <w:pStyle w:val="Days"/>
            </w:pPr>
            <w:sdt>
              <w:sdtPr>
                <w:id w:val="-1241552548"/>
                <w:placeholder>
                  <w:docPart w:val="8F3EDB524FF746A89AB25424726A86C1"/>
                </w:placeholder>
                <w:temporary/>
                <w:showingPlcHdr/>
                <w15:appearance w15:val="hidden"/>
              </w:sdtPr>
              <w:sdtContent>
                <w:r w:rsidR="0076400B">
                  <w:t>Tuesday</w:t>
                </w:r>
              </w:sdtContent>
            </w:sdt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6567D048" w14:textId="77777777" w:rsidR="0076400B" w:rsidRDefault="00000000" w:rsidP="003A3808">
            <w:pPr>
              <w:pStyle w:val="Days"/>
            </w:pPr>
            <w:sdt>
              <w:sdtPr>
                <w:id w:val="1205061354"/>
                <w:placeholder>
                  <w:docPart w:val="4931C95CACC54AA09FE38B34A2125195"/>
                </w:placeholder>
                <w:temporary/>
                <w:showingPlcHdr/>
                <w15:appearance w15:val="hidden"/>
              </w:sdtPr>
              <w:sdtContent>
                <w:r w:rsidR="0076400B">
                  <w:t>Wednesday</w:t>
                </w:r>
              </w:sdtContent>
            </w:sdt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5AAE46CD" w14:textId="77777777" w:rsidR="0076400B" w:rsidRDefault="00000000" w:rsidP="003A3808">
            <w:pPr>
              <w:pStyle w:val="Days"/>
            </w:pPr>
            <w:sdt>
              <w:sdtPr>
                <w:id w:val="1627352880"/>
                <w:placeholder>
                  <w:docPart w:val="AF70114DB5414E0394D2316EEA900943"/>
                </w:placeholder>
                <w:temporary/>
                <w:showingPlcHdr/>
                <w15:appearance w15:val="hidden"/>
              </w:sdtPr>
              <w:sdtContent>
                <w:r w:rsidR="0076400B">
                  <w:t>Thursday</w:t>
                </w:r>
              </w:sdtContent>
            </w:sdt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6ADF0ED8" w14:textId="77777777" w:rsidR="0076400B" w:rsidRDefault="00000000" w:rsidP="003A3808">
            <w:pPr>
              <w:pStyle w:val="Days"/>
            </w:pPr>
            <w:sdt>
              <w:sdtPr>
                <w:id w:val="-445622816"/>
                <w:placeholder>
                  <w:docPart w:val="8FAA122C253F4CEBABED08FB1FC85047"/>
                </w:placeholder>
                <w:temporary/>
                <w:showingPlcHdr/>
                <w15:appearance w15:val="hidden"/>
              </w:sdtPr>
              <w:sdtContent>
                <w:r w:rsidR="0076400B">
                  <w:t>Friday</w:t>
                </w:r>
              </w:sdtContent>
            </w:sdt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95959" w:themeFill="text1" w:themeFillTint="A6"/>
          </w:tcPr>
          <w:p w14:paraId="0A4975A6" w14:textId="77777777" w:rsidR="0076400B" w:rsidRDefault="00000000" w:rsidP="003A3808">
            <w:pPr>
              <w:pStyle w:val="Days"/>
            </w:pPr>
            <w:sdt>
              <w:sdtPr>
                <w:id w:val="-740175614"/>
                <w:placeholder>
                  <w:docPart w:val="9EDD8754297B4F4591F0061885E7B0B2"/>
                </w:placeholder>
                <w:temporary/>
                <w:showingPlcHdr/>
                <w15:appearance w15:val="hidden"/>
              </w:sdtPr>
              <w:sdtContent>
                <w:r w:rsidR="0076400B">
                  <w:t>Saturday</w:t>
                </w:r>
              </w:sdtContent>
            </w:sdt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95959" w:themeFill="text1" w:themeFillTint="A6"/>
          </w:tcPr>
          <w:p w14:paraId="3F331A7A" w14:textId="77777777" w:rsidR="0076400B" w:rsidRDefault="00000000" w:rsidP="003A3808">
            <w:pPr>
              <w:pStyle w:val="Days"/>
            </w:pPr>
            <w:sdt>
              <w:sdtPr>
                <w:id w:val="-1785105045"/>
                <w:placeholder>
                  <w:docPart w:val="4425D4F61B1241B7B8E7C5630C554D8E"/>
                </w:placeholder>
                <w:temporary/>
                <w:showingPlcHdr/>
                <w15:appearance w15:val="hidden"/>
              </w:sdtPr>
              <w:sdtContent>
                <w:r w:rsidR="0076400B">
                  <w:t>Sunday</w:t>
                </w:r>
              </w:sdtContent>
            </w:sdt>
          </w:p>
        </w:tc>
      </w:tr>
      <w:tr w:rsidR="005B4801" w14:paraId="102C161D" w14:textId="77777777" w:rsidTr="00F43785">
        <w:trPr>
          <w:gridAfter w:val="1"/>
          <w:wAfter w:w="35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166F598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5E8B2EA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B24AE05" w14:textId="77777777" w:rsidR="005B4801" w:rsidRDefault="005B4801" w:rsidP="005B4801">
            <w:pPr>
              <w:pStyle w:val="Dates"/>
            </w:pPr>
            <w:r w:rsidRPr="002D33C9">
              <w:t>1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934EF20" w14:textId="77777777" w:rsidR="005B4801" w:rsidRDefault="005B4801" w:rsidP="005B4801">
            <w:pPr>
              <w:pStyle w:val="Dates"/>
            </w:pPr>
            <w:r w:rsidRPr="002D33C9">
              <w:t>2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EC67B77" w14:textId="77777777" w:rsidR="005B4801" w:rsidRDefault="005B4801" w:rsidP="005B4801">
            <w:pPr>
              <w:pStyle w:val="Dates"/>
            </w:pPr>
            <w:r w:rsidRPr="002D33C9">
              <w:t>3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F7B39BA" w14:textId="77777777" w:rsidR="005B4801" w:rsidRDefault="005B4801" w:rsidP="005B4801">
            <w:pPr>
              <w:pStyle w:val="Dates"/>
            </w:pPr>
            <w:r w:rsidRPr="002D33C9">
              <w:t>4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56288EF" w14:textId="77777777" w:rsidR="005B4801" w:rsidRDefault="005B4801" w:rsidP="005B4801">
            <w:pPr>
              <w:pStyle w:val="Dates"/>
            </w:pPr>
            <w:r w:rsidRPr="002D33C9">
              <w:t>5</w:t>
            </w:r>
          </w:p>
        </w:tc>
      </w:tr>
      <w:tr w:rsidR="005B4801" w14:paraId="3D4D3C0A" w14:textId="77777777" w:rsidTr="00F43785">
        <w:trPr>
          <w:gridAfter w:val="1"/>
          <w:wAfter w:w="35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6590F7C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1B3BD53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772D240" w14:textId="658E3185" w:rsidR="005B4801" w:rsidRPr="00151317" w:rsidRDefault="00151317" w:rsidP="0015131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EE0000"/>
              </w:rPr>
              <w:t>Tie Dye Day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F8A476" w14:textId="5261F224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0066FF"/>
              </w:rPr>
            </w:pPr>
            <w:r w:rsidRPr="00151317">
              <w:rPr>
                <w:b/>
                <w:bCs/>
                <w:color w:val="0066FF"/>
              </w:rPr>
              <w:t>Ice Cream Bar Day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FCA1A16" w14:textId="4EE283A5" w:rsidR="005B4801" w:rsidRDefault="007B34E6" w:rsidP="00151317">
            <w:pPr>
              <w:pStyle w:val="Dates"/>
              <w:jc w:val="center"/>
            </w:pPr>
            <w:r w:rsidRPr="007B34E6">
              <w:rPr>
                <w:b/>
                <w:bCs/>
                <w:color w:val="000000" w:themeColor="text1"/>
              </w:rPr>
              <w:t>Center Closed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75781F3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3213DD0" w14:textId="77777777" w:rsidR="005B4801" w:rsidRDefault="005B4801" w:rsidP="005B4801">
            <w:pPr>
              <w:pStyle w:val="Dates"/>
            </w:pPr>
          </w:p>
        </w:tc>
      </w:tr>
      <w:tr w:rsidR="005B4801" w14:paraId="14DAC918" w14:textId="77777777" w:rsidTr="00F43785">
        <w:trPr>
          <w:gridAfter w:val="1"/>
          <w:wAfter w:w="35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7051F8D" w14:textId="77777777" w:rsidR="005B4801" w:rsidRDefault="005B4801" w:rsidP="005B4801">
            <w:pPr>
              <w:pStyle w:val="Dates"/>
            </w:pPr>
            <w:r>
              <w:t>6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A984ED8" w14:textId="77777777" w:rsidR="005B4801" w:rsidRDefault="005B4801" w:rsidP="005B4801">
            <w:pPr>
              <w:pStyle w:val="Dates"/>
            </w:pPr>
            <w:r w:rsidRPr="002D33C9">
              <w:t>7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015A084" w14:textId="77777777" w:rsidR="005B4801" w:rsidRDefault="005B4801" w:rsidP="005B4801">
            <w:pPr>
              <w:pStyle w:val="Dates"/>
            </w:pPr>
            <w:r w:rsidRPr="002D33C9">
              <w:t>8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8BBBF19" w14:textId="77777777" w:rsidR="005B4801" w:rsidRDefault="005B4801" w:rsidP="005B4801">
            <w:pPr>
              <w:pStyle w:val="Dates"/>
            </w:pPr>
            <w:r w:rsidRPr="002D33C9">
              <w:t>9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59EDF12" w14:textId="77777777" w:rsidR="005B4801" w:rsidRDefault="005B4801" w:rsidP="005B4801">
            <w:pPr>
              <w:pStyle w:val="Dates"/>
            </w:pPr>
            <w:r w:rsidRPr="002D33C9">
              <w:t>10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AE0B032" w14:textId="77777777" w:rsidR="005B4801" w:rsidRDefault="005B4801" w:rsidP="005B4801">
            <w:pPr>
              <w:pStyle w:val="Dates"/>
            </w:pPr>
            <w:r w:rsidRPr="002D33C9">
              <w:t>11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8D45557" w14:textId="77777777" w:rsidR="005B4801" w:rsidRDefault="005B4801" w:rsidP="005B4801">
            <w:pPr>
              <w:pStyle w:val="Dates"/>
            </w:pPr>
            <w:r w:rsidRPr="002D33C9">
              <w:t>12</w:t>
            </w:r>
          </w:p>
        </w:tc>
      </w:tr>
      <w:tr w:rsidR="005B4801" w14:paraId="21822796" w14:textId="77777777" w:rsidTr="00F43785">
        <w:trPr>
          <w:gridAfter w:val="1"/>
          <w:wAfter w:w="35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8615312" w14:textId="14D5C726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FF9933"/>
              </w:rPr>
            </w:pPr>
            <w:r w:rsidRPr="00151317">
              <w:rPr>
                <w:b/>
                <w:bCs/>
                <w:color w:val="FF9933"/>
              </w:rPr>
              <w:t>Pet Fish in a Bag Project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8BC999B" w14:textId="1BD3D7C0" w:rsidR="005B4801" w:rsidRPr="00151317" w:rsidRDefault="00151317" w:rsidP="0015131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0076B3"/>
              </w:rPr>
              <w:t>Going Fishing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65D8E66" w14:textId="10BB5A17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9933FF"/>
              </w:rPr>
            </w:pPr>
            <w:r w:rsidRPr="00151317">
              <w:rPr>
                <w:b/>
                <w:bCs/>
                <w:color w:val="9933FF"/>
              </w:rPr>
              <w:t>National Freeze Pop Day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E2CB6A5" w14:textId="06404305" w:rsidR="005B4801" w:rsidRPr="00D13C87" w:rsidRDefault="001C1D55" w:rsidP="00151317">
            <w:pPr>
              <w:pStyle w:val="Dates"/>
              <w:jc w:val="center"/>
              <w:rPr>
                <w:color w:val="CC00CC"/>
                <w:sz w:val="16"/>
                <w:szCs w:val="16"/>
              </w:rPr>
            </w:pPr>
            <w:r w:rsidRPr="00D13C87">
              <w:rPr>
                <w:color w:val="CC00CC"/>
                <w:sz w:val="16"/>
                <w:szCs w:val="16"/>
              </w:rPr>
              <w:t>10am-2pm Wolfs Crossing Park</w:t>
            </w:r>
            <w:r w:rsidR="00D13C87" w:rsidRPr="00D13C87">
              <w:rPr>
                <w:color w:val="CC00CC"/>
                <w:sz w:val="16"/>
                <w:szCs w:val="16"/>
              </w:rPr>
              <w:t>-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9994042" w14:textId="77777777" w:rsidR="00151317" w:rsidRPr="00151317" w:rsidRDefault="00151317" w:rsidP="00151317">
            <w:pPr>
              <w:pStyle w:val="Dates"/>
              <w:tabs>
                <w:tab w:val="left" w:pos="390"/>
              </w:tabs>
              <w:jc w:val="center"/>
              <w:rPr>
                <w:b/>
                <w:bCs/>
                <w:color w:val="009900"/>
              </w:rPr>
            </w:pPr>
            <w:r w:rsidRPr="00151317">
              <w:rPr>
                <w:b/>
                <w:bCs/>
                <w:color w:val="009900"/>
              </w:rPr>
              <w:t>Water Day</w:t>
            </w:r>
          </w:p>
          <w:p w14:paraId="5467BEBE" w14:textId="0B472B63" w:rsidR="005B4801" w:rsidRDefault="001C1D55" w:rsidP="00151317">
            <w:pPr>
              <w:pStyle w:val="Dates"/>
              <w:jc w:val="center"/>
            </w:pPr>
            <w:r>
              <w:rPr>
                <w:b/>
                <w:bCs/>
                <w:color w:val="009900"/>
              </w:rPr>
              <w:t>Movie Day!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B0D60F5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B4D59FE" w14:textId="77777777" w:rsidR="005B4801" w:rsidRDefault="005B4801" w:rsidP="005B4801">
            <w:pPr>
              <w:pStyle w:val="Dates"/>
            </w:pPr>
          </w:p>
        </w:tc>
      </w:tr>
      <w:tr w:rsidR="005B4801" w14:paraId="785AF103" w14:textId="77777777" w:rsidTr="00F43785">
        <w:trPr>
          <w:gridAfter w:val="1"/>
          <w:wAfter w:w="35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93575D1" w14:textId="77777777" w:rsidR="005B4801" w:rsidRDefault="005B4801" w:rsidP="005B4801">
            <w:pPr>
              <w:pStyle w:val="Dates"/>
            </w:pPr>
            <w:r>
              <w:t>13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2F5A1FA" w14:textId="77777777" w:rsidR="005B4801" w:rsidRDefault="005B4801" w:rsidP="005B4801">
            <w:pPr>
              <w:pStyle w:val="Dates"/>
            </w:pPr>
            <w:r w:rsidRPr="002D33C9">
              <w:t>14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453BF80" w14:textId="77777777" w:rsidR="005B4801" w:rsidRDefault="005B4801" w:rsidP="005B4801">
            <w:pPr>
              <w:pStyle w:val="Dates"/>
            </w:pPr>
            <w:r w:rsidRPr="002D33C9">
              <w:t>15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BE65682" w14:textId="77777777" w:rsidR="005B4801" w:rsidRDefault="005B4801" w:rsidP="005B4801">
            <w:pPr>
              <w:pStyle w:val="Dates"/>
            </w:pPr>
            <w:r w:rsidRPr="002D33C9">
              <w:t>16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919E3A" w14:textId="77777777" w:rsidR="005B4801" w:rsidRDefault="005B4801" w:rsidP="005B4801">
            <w:pPr>
              <w:pStyle w:val="Dates"/>
            </w:pPr>
            <w:r w:rsidRPr="002D33C9">
              <w:t>17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3701194" w14:textId="77777777" w:rsidR="005B4801" w:rsidRDefault="005B4801" w:rsidP="005B4801">
            <w:pPr>
              <w:pStyle w:val="Dates"/>
            </w:pPr>
            <w:r w:rsidRPr="002D33C9">
              <w:t>18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D5F3401" w14:textId="77777777" w:rsidR="005B4801" w:rsidRDefault="005B4801" w:rsidP="005B4801">
            <w:pPr>
              <w:pStyle w:val="Dates"/>
            </w:pPr>
            <w:r w:rsidRPr="002D33C9">
              <w:t>19</w:t>
            </w:r>
          </w:p>
        </w:tc>
      </w:tr>
      <w:tr w:rsidR="005B4801" w14:paraId="4915C28E" w14:textId="77777777" w:rsidTr="00F43785">
        <w:trPr>
          <w:gridAfter w:val="1"/>
          <w:wAfter w:w="35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3DCFA99" w14:textId="6D5E62FC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FF6600"/>
              </w:rPr>
            </w:pPr>
            <w:r w:rsidRPr="00151317">
              <w:rPr>
                <w:b/>
                <w:bCs/>
                <w:color w:val="FF6600"/>
              </w:rPr>
              <w:t>Ocean Project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8698D2" w14:textId="0EF3FBED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00CC00"/>
              </w:rPr>
            </w:pPr>
            <w:r w:rsidRPr="00151317">
              <w:rPr>
                <w:b/>
                <w:bCs/>
                <w:color w:val="00CC00"/>
              </w:rPr>
              <w:t>Celery Painting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9A196F1" w14:textId="7B7590A9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FF66CC"/>
              </w:rPr>
            </w:pPr>
            <w:r w:rsidRPr="00151317">
              <w:rPr>
                <w:b/>
                <w:bCs/>
                <w:color w:val="FF66CC"/>
              </w:rPr>
              <w:t>Jellyfish Threading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6E8D3A5" w14:textId="3610BFB1" w:rsidR="005B4801" w:rsidRPr="001C1D55" w:rsidRDefault="001C1D55" w:rsidP="00151317">
            <w:pPr>
              <w:pStyle w:val="Dates"/>
              <w:jc w:val="center"/>
              <w:rPr>
                <w:b/>
                <w:bCs/>
                <w:color w:val="3399FF"/>
                <w:sz w:val="16"/>
                <w:szCs w:val="16"/>
              </w:rPr>
            </w:pPr>
            <w:r w:rsidRPr="001C1D55">
              <w:rPr>
                <w:b/>
                <w:bCs/>
                <w:color w:val="3399FF"/>
                <w:sz w:val="16"/>
                <w:szCs w:val="16"/>
              </w:rPr>
              <w:t>Parkside Lanes Bowling – School Agers</w:t>
            </w:r>
          </w:p>
          <w:p w14:paraId="57286F8B" w14:textId="38160F22" w:rsidR="001C1D55" w:rsidRPr="00151317" w:rsidRDefault="001C1D55" w:rsidP="00151317">
            <w:pPr>
              <w:pStyle w:val="Dates"/>
              <w:jc w:val="center"/>
              <w:rPr>
                <w:b/>
                <w:bCs/>
                <w:color w:val="3399FF"/>
              </w:rPr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5B01780" w14:textId="77777777" w:rsidR="00151317" w:rsidRPr="00151317" w:rsidRDefault="00151317" w:rsidP="00151317">
            <w:pPr>
              <w:pStyle w:val="Dates"/>
              <w:tabs>
                <w:tab w:val="left" w:pos="390"/>
              </w:tabs>
              <w:jc w:val="center"/>
              <w:rPr>
                <w:b/>
                <w:bCs/>
                <w:color w:val="9933FF"/>
              </w:rPr>
            </w:pPr>
            <w:r w:rsidRPr="00151317">
              <w:rPr>
                <w:b/>
                <w:bCs/>
                <w:color w:val="9933FF"/>
              </w:rPr>
              <w:t>Water Day</w:t>
            </w:r>
          </w:p>
          <w:p w14:paraId="454C1916" w14:textId="3F825028" w:rsidR="005B4801" w:rsidRDefault="00151317" w:rsidP="00151317">
            <w:pPr>
              <w:pStyle w:val="Dates"/>
              <w:jc w:val="center"/>
            </w:pPr>
            <w:r w:rsidRPr="00151317">
              <w:rPr>
                <w:b/>
                <w:bCs/>
                <w:color w:val="9933FF"/>
              </w:rPr>
              <w:t>Stem Day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36B48EC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5D936BE" w14:textId="77777777" w:rsidR="005B4801" w:rsidRDefault="005B4801" w:rsidP="005B4801">
            <w:pPr>
              <w:pStyle w:val="Dates"/>
            </w:pPr>
          </w:p>
        </w:tc>
      </w:tr>
      <w:tr w:rsidR="005B4801" w14:paraId="17A3F85B" w14:textId="77777777" w:rsidTr="00F43785">
        <w:trPr>
          <w:gridAfter w:val="1"/>
          <w:wAfter w:w="35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2D5AFE1" w14:textId="77777777" w:rsidR="005B4801" w:rsidRDefault="005B4801" w:rsidP="005B4801">
            <w:pPr>
              <w:pStyle w:val="Dates"/>
            </w:pPr>
            <w:r>
              <w:t>20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AC932F7" w14:textId="77777777" w:rsidR="005B4801" w:rsidRDefault="005B4801" w:rsidP="005B4801">
            <w:pPr>
              <w:pStyle w:val="Dates"/>
            </w:pPr>
            <w:r w:rsidRPr="002D33C9">
              <w:t>21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3B4FA9B" w14:textId="77777777" w:rsidR="005B4801" w:rsidRDefault="005B4801" w:rsidP="005B4801">
            <w:pPr>
              <w:pStyle w:val="Dates"/>
            </w:pPr>
            <w:r w:rsidRPr="002D33C9">
              <w:t>22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0FEF415" w14:textId="77777777" w:rsidR="005B4801" w:rsidRDefault="005B4801" w:rsidP="005B4801">
            <w:pPr>
              <w:pStyle w:val="Dates"/>
            </w:pPr>
            <w:r w:rsidRPr="002D33C9">
              <w:t>23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FE6B96C" w14:textId="77777777" w:rsidR="005B4801" w:rsidRDefault="005B4801" w:rsidP="005B4801">
            <w:pPr>
              <w:pStyle w:val="Dates"/>
            </w:pPr>
            <w:r w:rsidRPr="002D33C9">
              <w:t>24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1643E60" w14:textId="77777777" w:rsidR="005B4801" w:rsidRDefault="005B4801" w:rsidP="005B4801">
            <w:pPr>
              <w:pStyle w:val="Dates"/>
            </w:pPr>
            <w:r w:rsidRPr="002D33C9">
              <w:t>25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DB9B00F" w14:textId="77777777" w:rsidR="005B4801" w:rsidRDefault="005B4801" w:rsidP="005B4801">
            <w:pPr>
              <w:pStyle w:val="Dates"/>
            </w:pPr>
            <w:r w:rsidRPr="002D33C9">
              <w:t>26</w:t>
            </w:r>
          </w:p>
        </w:tc>
      </w:tr>
      <w:tr w:rsidR="005B4801" w14:paraId="62C22DA7" w14:textId="77777777" w:rsidTr="00F43785">
        <w:trPr>
          <w:gridAfter w:val="1"/>
          <w:wAfter w:w="35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87B8AC9" w14:textId="2BC25BD2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0066FF"/>
              </w:rPr>
            </w:pPr>
            <w:r w:rsidRPr="00151317">
              <w:rPr>
                <w:b/>
                <w:bCs/>
                <w:color w:val="0066FF"/>
              </w:rPr>
              <w:t>Treasure Hunt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687FEB0" w14:textId="3D5B5C90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FF3399"/>
              </w:rPr>
            </w:pPr>
            <w:r w:rsidRPr="00151317">
              <w:rPr>
                <w:b/>
                <w:bCs/>
                <w:color w:val="FF3399"/>
              </w:rPr>
              <w:t>Feed Shark Toss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A426C39" w14:textId="71DCF203" w:rsidR="005B4801" w:rsidRPr="00151317" w:rsidRDefault="00151317" w:rsidP="00151317">
            <w:pPr>
              <w:pStyle w:val="Dates"/>
              <w:jc w:val="center"/>
              <w:rPr>
                <w:b/>
                <w:bCs/>
                <w:color w:val="FF6600"/>
              </w:rPr>
            </w:pPr>
            <w:r w:rsidRPr="00151317">
              <w:rPr>
                <w:b/>
                <w:bCs/>
                <w:color w:val="FF6600"/>
              </w:rPr>
              <w:t>Jello Sensory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13E88B8" w14:textId="3229377E" w:rsidR="005B4801" w:rsidRPr="001C1D55" w:rsidRDefault="001C1D55" w:rsidP="00151317">
            <w:pPr>
              <w:pStyle w:val="Dates"/>
              <w:jc w:val="center"/>
              <w:rPr>
                <w:color w:val="CC00FF"/>
              </w:rPr>
            </w:pPr>
            <w:r w:rsidRPr="001C1D55">
              <w:rPr>
                <w:color w:val="CC00FF"/>
              </w:rPr>
              <w:t>9am-2pm Philips Park Zoo –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5697136" w14:textId="77777777" w:rsidR="00151317" w:rsidRPr="00151317" w:rsidRDefault="00151317" w:rsidP="00151317">
            <w:pPr>
              <w:pStyle w:val="Dates"/>
              <w:tabs>
                <w:tab w:val="left" w:pos="390"/>
              </w:tabs>
              <w:jc w:val="center"/>
              <w:rPr>
                <w:b/>
                <w:bCs/>
                <w:color w:val="33CCFF"/>
              </w:rPr>
            </w:pPr>
            <w:r w:rsidRPr="00151317">
              <w:rPr>
                <w:b/>
                <w:bCs/>
                <w:color w:val="33CCFF"/>
              </w:rPr>
              <w:t>Water Day</w:t>
            </w:r>
          </w:p>
          <w:p w14:paraId="670FD5A8" w14:textId="77777777" w:rsidR="005B4801" w:rsidRDefault="005B4801" w:rsidP="00BA325E">
            <w:pPr>
              <w:pStyle w:val="Dates"/>
              <w:jc w:val="center"/>
            </w:pP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5846D90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46C1DDB" w14:textId="77777777" w:rsidR="005B4801" w:rsidRDefault="005B4801" w:rsidP="005B4801">
            <w:pPr>
              <w:pStyle w:val="Dates"/>
            </w:pPr>
          </w:p>
        </w:tc>
      </w:tr>
      <w:tr w:rsidR="005B4801" w14:paraId="6733DEA3" w14:textId="77777777" w:rsidTr="00F43785">
        <w:trPr>
          <w:gridAfter w:val="1"/>
          <w:wAfter w:w="35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E5E4A5E" w14:textId="77777777" w:rsidR="005B4801" w:rsidRDefault="005B4801" w:rsidP="005B4801">
            <w:pPr>
              <w:pStyle w:val="Dates"/>
            </w:pPr>
            <w:r>
              <w:t>27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257C4CE" w14:textId="77777777" w:rsidR="005B4801" w:rsidRDefault="005B4801" w:rsidP="005B4801">
            <w:pPr>
              <w:pStyle w:val="Dates"/>
            </w:pPr>
            <w:r w:rsidRPr="002D33C9">
              <w:t>28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C25BF58" w14:textId="77777777" w:rsidR="005B4801" w:rsidRDefault="005B4801" w:rsidP="005B4801">
            <w:pPr>
              <w:pStyle w:val="Dates"/>
            </w:pPr>
            <w:r w:rsidRPr="002D33C9">
              <w:t>29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2A68C3" w14:textId="77777777" w:rsidR="005B4801" w:rsidRDefault="005B4801" w:rsidP="005B4801">
            <w:pPr>
              <w:pStyle w:val="Dates"/>
            </w:pPr>
            <w:r w:rsidRPr="002D33C9">
              <w:t>30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901D9DA" w14:textId="77777777" w:rsidR="005B4801" w:rsidRDefault="005B4801" w:rsidP="005B4801">
            <w:pPr>
              <w:pStyle w:val="Dates"/>
            </w:pPr>
            <w:r w:rsidRPr="002D33C9">
              <w:t>31</w:t>
            </w: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70F784E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78728C6" w14:textId="77777777" w:rsidR="005B4801" w:rsidRDefault="005B4801" w:rsidP="005B4801">
            <w:pPr>
              <w:pStyle w:val="Dates"/>
            </w:pPr>
          </w:p>
        </w:tc>
      </w:tr>
      <w:tr w:rsidR="0076400B" w14:paraId="138F2E0F" w14:textId="77777777" w:rsidTr="00F43785">
        <w:trPr>
          <w:gridAfter w:val="1"/>
          <w:wAfter w:w="35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BF10195" w14:textId="1874A2D9" w:rsidR="0076400B" w:rsidRPr="00151317" w:rsidRDefault="00151317" w:rsidP="00151317">
            <w:pPr>
              <w:pStyle w:val="Dates"/>
              <w:jc w:val="center"/>
              <w:rPr>
                <w:b/>
                <w:bCs/>
                <w:color w:val="AC068C"/>
              </w:rPr>
            </w:pPr>
            <w:r w:rsidRPr="00151317">
              <w:rPr>
                <w:b/>
                <w:bCs/>
                <w:color w:val="AC068C"/>
              </w:rPr>
              <w:t>Teacher Choice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7D6A052" w14:textId="67BDC592" w:rsidR="0076400B" w:rsidRPr="00151317" w:rsidRDefault="00151317" w:rsidP="00151317">
            <w:pPr>
              <w:pStyle w:val="Dates"/>
              <w:jc w:val="center"/>
              <w:rPr>
                <w:b/>
                <w:bCs/>
                <w:color w:val="1408AA"/>
              </w:rPr>
            </w:pPr>
            <w:r w:rsidRPr="00151317">
              <w:rPr>
                <w:b/>
                <w:bCs/>
                <w:color w:val="1408AA"/>
              </w:rPr>
              <w:t>Movie Day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FD158E7" w14:textId="75477D30" w:rsidR="0076400B" w:rsidRPr="00151317" w:rsidRDefault="00151317" w:rsidP="0015131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388600"/>
              </w:rPr>
              <w:t>Watermelon Sensory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D4CA482" w14:textId="11E6F94B" w:rsidR="0076400B" w:rsidRPr="00151317" w:rsidRDefault="001C1D55" w:rsidP="00151317">
            <w:pPr>
              <w:pStyle w:val="Dates"/>
              <w:jc w:val="center"/>
              <w:rPr>
                <w:b/>
                <w:bCs/>
                <w:color w:val="F81C2C"/>
              </w:rPr>
            </w:pPr>
            <w:r>
              <w:rPr>
                <w:b/>
                <w:bCs/>
                <w:color w:val="F81C2C"/>
              </w:rPr>
              <w:t>10am-2pm Nike Park –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04FDC2E" w14:textId="3E98712F" w:rsidR="0076400B" w:rsidRPr="00151317" w:rsidRDefault="001C1D55" w:rsidP="00151317">
            <w:pPr>
              <w:pStyle w:val="Dates"/>
              <w:jc w:val="center"/>
              <w:rPr>
                <w:b/>
                <w:bCs/>
                <w:color w:val="FF6699"/>
              </w:rPr>
            </w:pPr>
            <w:r>
              <w:rPr>
                <w:b/>
                <w:bCs/>
                <w:color w:val="FF6699"/>
              </w:rPr>
              <w:t xml:space="preserve">10-11 </w:t>
            </w:r>
            <w:r w:rsidR="00151317" w:rsidRPr="00151317">
              <w:rPr>
                <w:b/>
                <w:bCs/>
                <w:color w:val="FF6699"/>
              </w:rPr>
              <w:t>Foam Party</w:t>
            </w:r>
            <w:r>
              <w:rPr>
                <w:b/>
                <w:bCs/>
                <w:color w:val="FF6699"/>
              </w:rPr>
              <w:t xml:space="preserve"> - All classrooms!</w:t>
            </w: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2BE9918" w14:textId="77777777" w:rsidR="0076400B" w:rsidRDefault="0076400B" w:rsidP="003A3808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503F307" w14:textId="77777777" w:rsidR="0076400B" w:rsidRDefault="0076400B" w:rsidP="003A3808">
            <w:pPr>
              <w:pStyle w:val="Dates"/>
            </w:pPr>
          </w:p>
        </w:tc>
      </w:tr>
      <w:tr w:rsidR="0076400B" w14:paraId="08CA02F2" w14:textId="77777777" w:rsidTr="00F43785">
        <w:trPr>
          <w:gridAfter w:val="1"/>
          <w:wAfter w:w="35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6E6B91B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C5841D7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0E2807D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C681BC4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0FE1EAC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FEB78AF" w14:textId="77777777" w:rsidR="0076400B" w:rsidRDefault="0076400B" w:rsidP="003A3808">
            <w:pPr>
              <w:pStyle w:val="Dates"/>
            </w:pP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781C75D" w14:textId="77777777" w:rsidR="0076400B" w:rsidRDefault="0076400B" w:rsidP="003A3808">
            <w:pPr>
              <w:pStyle w:val="Dates"/>
            </w:pPr>
          </w:p>
        </w:tc>
      </w:tr>
      <w:tr w:rsidR="0076400B" w14:paraId="0C84E4C4" w14:textId="77777777" w:rsidTr="00F43785">
        <w:trPr>
          <w:gridAfter w:val="1"/>
          <w:wAfter w:w="35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8DFAE51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82F404D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7C2B2DF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354FA3D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E10DF36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84FE76A" w14:textId="77777777" w:rsidR="0076400B" w:rsidRDefault="0076400B" w:rsidP="003A3808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C6DD4AE" w14:textId="77777777" w:rsidR="0076400B" w:rsidRDefault="0076400B" w:rsidP="003A3808">
            <w:pPr>
              <w:pStyle w:val="Dates"/>
            </w:pPr>
          </w:p>
        </w:tc>
      </w:tr>
      <w:tr w:rsidR="0016297B" w14:paraId="44C39303" w14:textId="77777777" w:rsidTr="0016297B">
        <w:trPr>
          <w:gridAfter w:val="1"/>
          <w:wAfter w:w="35" w:type="pct"/>
          <w:trHeight w:hRule="exact" w:val="191"/>
        </w:trPr>
        <w:tc>
          <w:tcPr>
            <w:tcW w:w="4965" w:type="pct"/>
            <w:gridSpan w:val="11"/>
            <w:tcBorders>
              <w:top w:val="single" w:sz="8" w:space="0" w:color="BFBFBF" w:themeColor="background1" w:themeShade="BF"/>
            </w:tcBorders>
          </w:tcPr>
          <w:p w14:paraId="6148E69A" w14:textId="77777777" w:rsidR="0016297B" w:rsidRDefault="0016297B" w:rsidP="000E7125"/>
        </w:tc>
      </w:tr>
      <w:tr w:rsidR="0076400B" w14:paraId="0B1109C6" w14:textId="77777777" w:rsidTr="001D35E9">
        <w:trPr>
          <w:trHeight w:hRule="exact" w:val="1674"/>
        </w:trPr>
        <w:tc>
          <w:tcPr>
            <w:tcW w:w="1342" w:type="pct"/>
            <w:gridSpan w:val="2"/>
          </w:tcPr>
          <w:p w14:paraId="1DEBB79A" w14:textId="00479424" w:rsidR="0076400B" w:rsidRDefault="0076400B" w:rsidP="003A3808">
            <w:pPr>
              <w:pStyle w:val="Heading1"/>
            </w:pPr>
          </w:p>
        </w:tc>
        <w:tc>
          <w:tcPr>
            <w:tcW w:w="1220" w:type="pct"/>
            <w:gridSpan w:val="3"/>
          </w:tcPr>
          <w:p w14:paraId="57C7CD62" w14:textId="125D92F4" w:rsidR="00151317" w:rsidRPr="00BA325E" w:rsidRDefault="00151317" w:rsidP="00BA325E">
            <w:pPr>
              <w:pStyle w:val="Heading2"/>
            </w:pPr>
          </w:p>
        </w:tc>
        <w:tc>
          <w:tcPr>
            <w:tcW w:w="1220" w:type="pct"/>
            <w:gridSpan w:val="3"/>
          </w:tcPr>
          <w:p w14:paraId="6CB5EED2" w14:textId="77DE4654" w:rsidR="0076400B" w:rsidRDefault="0076400B" w:rsidP="003A3808"/>
        </w:tc>
        <w:tc>
          <w:tcPr>
            <w:tcW w:w="1218" w:type="pct"/>
            <w:gridSpan w:val="4"/>
          </w:tcPr>
          <w:p w14:paraId="1A97F28A" w14:textId="13E9E3AE" w:rsidR="0076400B" w:rsidRPr="00151317" w:rsidRDefault="0076400B" w:rsidP="003A3808">
            <w:pPr>
              <w:pStyle w:val="Heading2"/>
              <w:rPr>
                <w:color w:val="000000" w:themeColor="text1"/>
              </w:rPr>
            </w:pPr>
          </w:p>
          <w:p w14:paraId="52406289" w14:textId="2FC18BF5" w:rsidR="0076400B" w:rsidRDefault="0076400B" w:rsidP="00151317">
            <w:pPr>
              <w:jc w:val="center"/>
            </w:pPr>
          </w:p>
        </w:tc>
      </w:tr>
    </w:tbl>
    <w:p w14:paraId="27B0A8E7" w14:textId="77777777" w:rsidR="0076400B" w:rsidRDefault="0076400B" w:rsidP="0076400B">
      <w:pPr>
        <w:sectPr w:rsidR="0076400B" w:rsidSect="00916763">
          <w:pgSz w:w="15840" w:h="12240" w:orient="landscape" w:code="1"/>
          <w:pgMar w:top="504" w:right="720" w:bottom="0" w:left="720" w:header="576" w:footer="576" w:gutter="0"/>
          <w:cols w:space="720"/>
          <w:docGrid w:linePitch="360"/>
        </w:sectPr>
      </w:pPr>
    </w:p>
    <w:tbl>
      <w:tblPr>
        <w:tblW w:w="5040" w:type="pct"/>
        <w:tblLook w:val="0600" w:firstRow="0" w:lastRow="0" w:firstColumn="0" w:lastColumn="0" w:noHBand="1" w:noVBand="1"/>
        <w:tblCaption w:val="Layout table"/>
      </w:tblPr>
      <w:tblGrid>
        <w:gridCol w:w="2062"/>
        <w:gridCol w:w="1829"/>
        <w:gridCol w:w="229"/>
        <w:gridCol w:w="2058"/>
        <w:gridCol w:w="1254"/>
        <w:gridCol w:w="804"/>
        <w:gridCol w:w="2058"/>
        <w:gridCol w:w="679"/>
        <w:gridCol w:w="732"/>
        <w:gridCol w:w="644"/>
        <w:gridCol w:w="2061"/>
        <w:gridCol w:w="105"/>
      </w:tblGrid>
      <w:tr w:rsidR="0076400B" w14:paraId="44AC7DCC" w14:textId="77777777" w:rsidTr="0016297B">
        <w:trPr>
          <w:gridAfter w:val="1"/>
          <w:wAfter w:w="36" w:type="pct"/>
        </w:trPr>
        <w:tc>
          <w:tcPr>
            <w:tcW w:w="4032" w:type="pct"/>
            <w:gridSpan w:val="9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3F4C73B2" w14:textId="4E0D854D" w:rsidR="0076400B" w:rsidRPr="00151317" w:rsidRDefault="00A52AD7" w:rsidP="000E7125">
            <w:pPr>
              <w:pStyle w:val="Month"/>
              <w:jc w:val="right"/>
              <w:rPr>
                <w:color w:val="FF66FF"/>
              </w:rPr>
            </w:pPr>
            <w:r w:rsidRPr="005C61FF">
              <w:lastRenderedPageBreak/>
              <w:pict w14:anchorId="494A806C">
                <v:shape id="Picture 2" o:spid="_x0000_i1035" type="#_x0000_t75" style="width:55.5pt;height:42.75pt;visibility:visible;mso-wrap-style:square">
                  <v:imagedata r:id="rId12" o:title=""/>
                </v:shape>
              </w:pict>
            </w:r>
            <w:r w:rsidR="0076400B" w:rsidRPr="00151317">
              <w:rPr>
                <w:color w:val="FF66FF"/>
              </w:rPr>
              <w:t>August</w:t>
            </w:r>
          </w:p>
        </w:tc>
        <w:tc>
          <w:tcPr>
            <w:tcW w:w="932" w:type="pct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72FF3BF8" w14:textId="77777777" w:rsidR="0076400B" w:rsidRPr="00151317" w:rsidRDefault="00112629" w:rsidP="000E7125">
            <w:pPr>
              <w:pStyle w:val="Year"/>
              <w:jc w:val="right"/>
              <w:rPr>
                <w:color w:val="00CCFF"/>
              </w:rPr>
            </w:pPr>
            <w:r w:rsidRPr="00151317">
              <w:rPr>
                <w:color w:val="00CCFF"/>
              </w:rPr>
              <w:t>2026</w:t>
            </w:r>
          </w:p>
        </w:tc>
      </w:tr>
      <w:tr w:rsidR="0076400B" w14:paraId="348C9FAC" w14:textId="77777777" w:rsidTr="0016297B">
        <w:trPr>
          <w:gridAfter w:val="1"/>
          <w:wAfter w:w="36" w:type="pct"/>
        </w:trPr>
        <w:tc>
          <w:tcPr>
            <w:tcW w:w="4032" w:type="pct"/>
            <w:gridSpan w:val="9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2862D9BF" w14:textId="77777777" w:rsidR="0076400B" w:rsidRDefault="0076400B" w:rsidP="003A3808">
            <w:pPr>
              <w:pStyle w:val="NoSpacing"/>
            </w:pPr>
          </w:p>
        </w:tc>
        <w:tc>
          <w:tcPr>
            <w:tcW w:w="932" w:type="pct"/>
            <w:gridSpan w:val="2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</w:tcPr>
          <w:p w14:paraId="734837AB" w14:textId="77777777" w:rsidR="0076400B" w:rsidRDefault="0076400B" w:rsidP="003A3808">
            <w:pPr>
              <w:pStyle w:val="NoSpacing"/>
            </w:pPr>
          </w:p>
        </w:tc>
      </w:tr>
      <w:tr w:rsidR="0076400B" w14:paraId="68C3A2B6" w14:textId="77777777" w:rsidTr="00F43785">
        <w:trPr>
          <w:gridAfter w:val="1"/>
          <w:wAfter w:w="36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11D64967" w14:textId="77777777" w:rsidR="0076400B" w:rsidRDefault="00000000" w:rsidP="003A3808">
            <w:pPr>
              <w:pStyle w:val="Days"/>
            </w:pPr>
            <w:sdt>
              <w:sdtPr>
                <w:id w:val="359019110"/>
                <w:placeholder>
                  <w:docPart w:val="6EF696D3006D48C48511C5ED6A3062D5"/>
                </w:placeholder>
                <w:temporary/>
                <w:showingPlcHdr/>
                <w15:appearance w15:val="hidden"/>
              </w:sdtPr>
              <w:sdtContent>
                <w:r w:rsidR="0076400B">
                  <w:t>Monday</w:t>
                </w:r>
              </w:sdtContent>
            </w:sdt>
            <w:r w:rsidR="0076400B">
              <w:t xml:space="preserve"> 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64CAA592" w14:textId="77777777" w:rsidR="0076400B" w:rsidRDefault="00000000" w:rsidP="003A3808">
            <w:pPr>
              <w:pStyle w:val="Days"/>
            </w:pPr>
            <w:sdt>
              <w:sdtPr>
                <w:id w:val="-1138724073"/>
                <w:placeholder>
                  <w:docPart w:val="8E53A753F07F4D259145AB4D661395BD"/>
                </w:placeholder>
                <w:temporary/>
                <w:showingPlcHdr/>
                <w15:appearance w15:val="hidden"/>
              </w:sdtPr>
              <w:sdtContent>
                <w:r w:rsidR="0076400B">
                  <w:t>Tuesday</w:t>
                </w:r>
              </w:sdtContent>
            </w:sdt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4D3EB1DF" w14:textId="77777777" w:rsidR="0076400B" w:rsidRDefault="00000000" w:rsidP="003A3808">
            <w:pPr>
              <w:pStyle w:val="Days"/>
            </w:pPr>
            <w:sdt>
              <w:sdtPr>
                <w:id w:val="-1548908244"/>
                <w:placeholder>
                  <w:docPart w:val="5EAC754B33C141999212586EBD2EDB92"/>
                </w:placeholder>
                <w:temporary/>
                <w:showingPlcHdr/>
                <w15:appearance w15:val="hidden"/>
              </w:sdtPr>
              <w:sdtContent>
                <w:r w:rsidR="0076400B">
                  <w:t>Wednesday</w:t>
                </w:r>
              </w:sdtContent>
            </w:sdt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793A9E10" w14:textId="77777777" w:rsidR="0076400B" w:rsidRDefault="00000000" w:rsidP="003A3808">
            <w:pPr>
              <w:pStyle w:val="Days"/>
            </w:pPr>
            <w:sdt>
              <w:sdtPr>
                <w:id w:val="-1347396089"/>
                <w:placeholder>
                  <w:docPart w:val="E48ACD4A720B4DDF8A021629222A4813"/>
                </w:placeholder>
                <w:temporary/>
                <w:showingPlcHdr/>
                <w15:appearance w15:val="hidden"/>
              </w:sdtPr>
              <w:sdtContent>
                <w:r w:rsidR="0076400B">
                  <w:t>Thursday</w:t>
                </w:r>
              </w:sdtContent>
            </w:sdt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32391C" w:themeFill="text2" w:themeFillShade="BF"/>
          </w:tcPr>
          <w:p w14:paraId="58CEB4C9" w14:textId="77777777" w:rsidR="0076400B" w:rsidRDefault="00000000" w:rsidP="003A3808">
            <w:pPr>
              <w:pStyle w:val="Days"/>
            </w:pPr>
            <w:sdt>
              <w:sdtPr>
                <w:id w:val="-1668005811"/>
                <w:placeholder>
                  <w:docPart w:val="55757A4961724E54AE71CA2D97CDD9DD"/>
                </w:placeholder>
                <w:temporary/>
                <w:showingPlcHdr/>
                <w15:appearance w15:val="hidden"/>
              </w:sdtPr>
              <w:sdtContent>
                <w:r w:rsidR="0076400B">
                  <w:t>Friday</w:t>
                </w:r>
              </w:sdtContent>
            </w:sdt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95959" w:themeFill="text1" w:themeFillTint="A6"/>
          </w:tcPr>
          <w:p w14:paraId="0CFA6F4B" w14:textId="77777777" w:rsidR="0076400B" w:rsidRDefault="00000000" w:rsidP="003A3808">
            <w:pPr>
              <w:pStyle w:val="Days"/>
            </w:pPr>
            <w:sdt>
              <w:sdtPr>
                <w:id w:val="444655294"/>
                <w:placeholder>
                  <w:docPart w:val="BD2A76C4DE464FE4A29C62DA665B4DF5"/>
                </w:placeholder>
                <w:temporary/>
                <w:showingPlcHdr/>
                <w15:appearance w15:val="hidden"/>
              </w:sdtPr>
              <w:sdtContent>
                <w:r w:rsidR="0076400B">
                  <w:t>Saturday</w:t>
                </w:r>
              </w:sdtContent>
            </w:sdt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95959" w:themeFill="text1" w:themeFillTint="A6"/>
          </w:tcPr>
          <w:p w14:paraId="7E8C55C7" w14:textId="77777777" w:rsidR="0076400B" w:rsidRDefault="00000000" w:rsidP="003A3808">
            <w:pPr>
              <w:pStyle w:val="Days"/>
            </w:pPr>
            <w:sdt>
              <w:sdtPr>
                <w:id w:val="1920823080"/>
                <w:placeholder>
                  <w:docPart w:val="C6F6BDA8406D44FA96987938A61DFB5A"/>
                </w:placeholder>
                <w:temporary/>
                <w:showingPlcHdr/>
                <w15:appearance w15:val="hidden"/>
              </w:sdtPr>
              <w:sdtContent>
                <w:r w:rsidR="0076400B">
                  <w:t>Sunday</w:t>
                </w:r>
              </w:sdtContent>
            </w:sdt>
          </w:p>
        </w:tc>
      </w:tr>
      <w:tr w:rsidR="005B4801" w14:paraId="392320BF" w14:textId="77777777" w:rsidTr="00F43785">
        <w:trPr>
          <w:gridAfter w:val="1"/>
          <w:wAfter w:w="36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45FDDB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C2876F3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768318D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341D001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D591C6" w14:textId="77777777" w:rsidR="005B4801" w:rsidRDefault="005B4801" w:rsidP="005B4801">
            <w:pPr>
              <w:pStyle w:val="Dates"/>
            </w:pP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24649D8" w14:textId="77777777" w:rsidR="005B4801" w:rsidRDefault="005B4801" w:rsidP="005B4801">
            <w:pPr>
              <w:pStyle w:val="Dates"/>
            </w:pPr>
            <w:r w:rsidRPr="002C5319">
              <w:t>1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D8BD97B" w14:textId="77777777" w:rsidR="005B4801" w:rsidRDefault="005B4801" w:rsidP="005B4801">
            <w:pPr>
              <w:pStyle w:val="Dates"/>
            </w:pPr>
            <w:r w:rsidRPr="002C5319">
              <w:t>2</w:t>
            </w:r>
          </w:p>
        </w:tc>
      </w:tr>
      <w:tr w:rsidR="005B4801" w14:paraId="1339FF02" w14:textId="77777777" w:rsidTr="00F43785">
        <w:trPr>
          <w:gridAfter w:val="1"/>
          <w:wAfter w:w="36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3AC09CB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A007262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E30F7F1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7A47FF8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CCDEF09" w14:textId="77777777" w:rsidR="005B4801" w:rsidRDefault="005B4801" w:rsidP="005B4801">
            <w:pPr>
              <w:pStyle w:val="Dates"/>
            </w:pP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35810FA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8FFF18" w14:textId="77777777" w:rsidR="005B4801" w:rsidRDefault="005B4801" w:rsidP="005B4801">
            <w:pPr>
              <w:pStyle w:val="Dates"/>
            </w:pPr>
          </w:p>
        </w:tc>
      </w:tr>
      <w:tr w:rsidR="005B4801" w14:paraId="323FCA36" w14:textId="77777777" w:rsidTr="00F43785">
        <w:trPr>
          <w:gridAfter w:val="1"/>
          <w:wAfter w:w="36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2F8A78D" w14:textId="77777777" w:rsidR="005B4801" w:rsidRDefault="005B4801" w:rsidP="005B4801">
            <w:pPr>
              <w:pStyle w:val="Dates"/>
            </w:pPr>
            <w:r>
              <w:t>3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8408C11" w14:textId="77777777" w:rsidR="005B4801" w:rsidRDefault="005B4801" w:rsidP="005B4801">
            <w:pPr>
              <w:pStyle w:val="Dates"/>
            </w:pPr>
            <w:r w:rsidRPr="002C5319">
              <w:t>4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F4A125D" w14:textId="77777777" w:rsidR="005B4801" w:rsidRDefault="005B4801" w:rsidP="005B4801">
            <w:pPr>
              <w:pStyle w:val="Dates"/>
            </w:pPr>
            <w:r w:rsidRPr="002C5319">
              <w:t>5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7AF3760" w14:textId="77777777" w:rsidR="005B4801" w:rsidRDefault="005B4801" w:rsidP="005B4801">
            <w:pPr>
              <w:pStyle w:val="Dates"/>
            </w:pPr>
            <w:r w:rsidRPr="002C5319">
              <w:t>6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7EC438E" w14:textId="77777777" w:rsidR="005B4801" w:rsidRDefault="005B4801" w:rsidP="005B4801">
            <w:pPr>
              <w:pStyle w:val="Dates"/>
            </w:pPr>
            <w:r w:rsidRPr="002C5319">
              <w:t>7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DE864B8" w14:textId="77777777" w:rsidR="005B4801" w:rsidRDefault="005B4801" w:rsidP="005B4801">
            <w:pPr>
              <w:pStyle w:val="Dates"/>
            </w:pPr>
            <w:r w:rsidRPr="002C5319">
              <w:t>8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76CC148" w14:textId="77777777" w:rsidR="005B4801" w:rsidRDefault="005B4801" w:rsidP="005B4801">
            <w:pPr>
              <w:pStyle w:val="Dates"/>
            </w:pPr>
            <w:r w:rsidRPr="002C5319">
              <w:t>9</w:t>
            </w:r>
          </w:p>
        </w:tc>
      </w:tr>
      <w:tr w:rsidR="005B4801" w14:paraId="0143B602" w14:textId="77777777" w:rsidTr="00F43785">
        <w:trPr>
          <w:gridAfter w:val="1"/>
          <w:wAfter w:w="36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43D5867" w14:textId="6A91FBEF" w:rsidR="005B4801" w:rsidRPr="00151317" w:rsidRDefault="00151317" w:rsidP="0015131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0066FF"/>
              </w:rPr>
              <w:t>Movie Day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07538A4" w14:textId="212BC4D8" w:rsidR="005B4801" w:rsidRPr="00151317" w:rsidRDefault="00BA325E" w:rsidP="00151317">
            <w:pPr>
              <w:pStyle w:val="Dates"/>
              <w:jc w:val="center"/>
              <w:rPr>
                <w:b/>
                <w:bCs/>
              </w:rPr>
            </w:pPr>
            <w:r w:rsidRPr="00151317">
              <w:rPr>
                <w:b/>
                <w:bCs/>
                <w:color w:val="672495"/>
              </w:rPr>
              <w:t>Birdhouse Painting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BADDE97" w14:textId="77777777" w:rsidR="005B4801" w:rsidRDefault="00151317" w:rsidP="00151317">
            <w:pPr>
              <w:pStyle w:val="Dates"/>
              <w:jc w:val="center"/>
              <w:rPr>
                <w:b/>
                <w:bCs/>
                <w:color w:val="FF6699"/>
              </w:rPr>
            </w:pPr>
            <w:r w:rsidRPr="00151317">
              <w:rPr>
                <w:b/>
                <w:bCs/>
                <w:color w:val="FF6699"/>
              </w:rPr>
              <w:t>Teacher Choice</w:t>
            </w:r>
          </w:p>
          <w:p w14:paraId="3C0AC185" w14:textId="632D1B71" w:rsidR="00151317" w:rsidRPr="00151317" w:rsidRDefault="00151317" w:rsidP="00151317">
            <w:pPr>
              <w:pStyle w:val="Dates"/>
              <w:jc w:val="center"/>
              <w:rPr>
                <w:b/>
                <w:bCs/>
                <w:color w:val="FF6699"/>
              </w:rPr>
            </w:pPr>
            <w:r>
              <w:rPr>
                <w:b/>
                <w:bCs/>
                <w:color w:val="FF6699"/>
              </w:rPr>
              <w:t>Snow Cone Day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3AEF246" w14:textId="1EC8ED9E" w:rsidR="005B4801" w:rsidRPr="00BA325E" w:rsidRDefault="00BA325E" w:rsidP="00151317">
            <w:pPr>
              <w:pStyle w:val="Dates"/>
              <w:jc w:val="center"/>
              <w:rPr>
                <w:b/>
                <w:bCs/>
                <w:color w:val="08AA10"/>
                <w:sz w:val="16"/>
                <w:szCs w:val="16"/>
              </w:rPr>
            </w:pPr>
            <w:r w:rsidRPr="00BA325E">
              <w:rPr>
                <w:b/>
                <w:bCs/>
                <w:color w:val="08AA10"/>
                <w:sz w:val="16"/>
                <w:szCs w:val="16"/>
              </w:rPr>
              <w:t xml:space="preserve">10 am-2pm </w:t>
            </w:r>
            <w:r w:rsidR="00D13C87">
              <w:rPr>
                <w:b/>
                <w:bCs/>
                <w:color w:val="08AA10"/>
                <w:sz w:val="16"/>
                <w:szCs w:val="16"/>
              </w:rPr>
              <w:t>95</w:t>
            </w:r>
            <w:r w:rsidR="00D13C87" w:rsidRPr="00D13C87">
              <w:rPr>
                <w:b/>
                <w:bCs/>
                <w:color w:val="08AA10"/>
                <w:sz w:val="16"/>
                <w:szCs w:val="16"/>
                <w:vertAlign w:val="superscript"/>
              </w:rPr>
              <w:t>th</w:t>
            </w:r>
            <w:r w:rsidR="00D13C87">
              <w:rPr>
                <w:b/>
                <w:bCs/>
                <w:color w:val="08AA10"/>
                <w:sz w:val="16"/>
                <w:szCs w:val="16"/>
              </w:rPr>
              <w:t xml:space="preserve"> St. Park </w:t>
            </w:r>
            <w:r w:rsidRPr="00BA325E">
              <w:rPr>
                <w:b/>
                <w:bCs/>
                <w:color w:val="08AA10"/>
                <w:sz w:val="16"/>
                <w:szCs w:val="16"/>
              </w:rPr>
              <w:t>Splash pad and picnic! -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9910A92" w14:textId="3AEA8403" w:rsidR="005B4801" w:rsidRPr="00151317" w:rsidRDefault="00BA325E" w:rsidP="00151317">
            <w:pPr>
              <w:pStyle w:val="Dates"/>
              <w:jc w:val="center"/>
              <w:rPr>
                <w:b/>
                <w:bCs/>
                <w:color w:val="FF00FF"/>
              </w:rPr>
            </w:pPr>
            <w:r>
              <w:rPr>
                <w:b/>
                <w:bCs/>
                <w:color w:val="FF00FF"/>
              </w:rPr>
              <w:t>Water day</w:t>
            </w: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C4F6425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CC1C8DE" w14:textId="77777777" w:rsidR="005B4801" w:rsidRDefault="005B4801" w:rsidP="005B4801">
            <w:pPr>
              <w:pStyle w:val="Dates"/>
            </w:pPr>
          </w:p>
        </w:tc>
      </w:tr>
      <w:tr w:rsidR="005B4801" w14:paraId="4F79A441" w14:textId="77777777" w:rsidTr="00F43785">
        <w:trPr>
          <w:gridAfter w:val="1"/>
          <w:wAfter w:w="36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DAA1789" w14:textId="14E8D220" w:rsidR="005B4801" w:rsidRDefault="005B4801" w:rsidP="00BA325E">
            <w:pPr>
              <w:pStyle w:val="Dates"/>
            </w:pPr>
            <w:r>
              <w:t>10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155AE13" w14:textId="77777777" w:rsidR="005B4801" w:rsidRDefault="005B4801" w:rsidP="005B4801">
            <w:pPr>
              <w:pStyle w:val="Dates"/>
            </w:pPr>
            <w:r w:rsidRPr="002C5319">
              <w:t>11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F03E2EF" w14:textId="77777777" w:rsidR="005B4801" w:rsidRDefault="005B4801" w:rsidP="005B4801">
            <w:pPr>
              <w:pStyle w:val="Dates"/>
            </w:pPr>
            <w:r w:rsidRPr="002C5319">
              <w:t>12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325CCB9" w14:textId="77777777" w:rsidR="005B4801" w:rsidRDefault="005B4801" w:rsidP="005B4801">
            <w:pPr>
              <w:pStyle w:val="Dates"/>
            </w:pPr>
            <w:r w:rsidRPr="002C5319">
              <w:t>13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C2B81A3" w14:textId="77777777" w:rsidR="005B4801" w:rsidRDefault="005B4801" w:rsidP="005B4801">
            <w:pPr>
              <w:pStyle w:val="Dates"/>
            </w:pPr>
            <w:r w:rsidRPr="002C5319">
              <w:t>14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C193F69" w14:textId="77777777" w:rsidR="005B4801" w:rsidRDefault="005B4801" w:rsidP="005B4801">
            <w:pPr>
              <w:pStyle w:val="Dates"/>
            </w:pPr>
            <w:r w:rsidRPr="002C5319">
              <w:t>15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FA2468F" w14:textId="77777777" w:rsidR="005B4801" w:rsidRDefault="005B4801" w:rsidP="005B4801">
            <w:pPr>
              <w:pStyle w:val="Dates"/>
            </w:pPr>
            <w:r w:rsidRPr="002C5319">
              <w:t>16</w:t>
            </w:r>
          </w:p>
        </w:tc>
      </w:tr>
      <w:tr w:rsidR="005B4801" w14:paraId="7F4B5BA3" w14:textId="77777777" w:rsidTr="00F43785">
        <w:trPr>
          <w:gridAfter w:val="1"/>
          <w:wAfter w:w="36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89F3652" w14:textId="68EA2930" w:rsidR="005B4801" w:rsidRPr="00BA325E" w:rsidRDefault="00BA325E" w:rsidP="00BA325E">
            <w:pPr>
              <w:pStyle w:val="Dates"/>
              <w:jc w:val="center"/>
              <w:rPr>
                <w:b/>
                <w:bCs/>
              </w:rPr>
            </w:pPr>
            <w:r w:rsidRPr="00BA325E">
              <w:rPr>
                <w:b/>
                <w:bCs/>
                <w:color w:val="DC7D0E" w:themeColor="accent2" w:themeShade="BF"/>
              </w:rPr>
              <w:t>Sunshine camp and S’mores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F3A00F" w14:textId="68EC086A" w:rsidR="005B4801" w:rsidRDefault="00BA325E" w:rsidP="00BA325E">
            <w:pPr>
              <w:pStyle w:val="Dates"/>
              <w:jc w:val="center"/>
            </w:pPr>
            <w:r w:rsidRPr="00151317">
              <w:rPr>
                <w:b/>
                <w:bCs/>
                <w:color w:val="9900CC"/>
              </w:rPr>
              <w:t>Parachute Day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3504919" w14:textId="78DA6D4E" w:rsidR="005B4801" w:rsidRPr="00BA325E" w:rsidRDefault="00BA325E" w:rsidP="00BA325E">
            <w:pPr>
              <w:pStyle w:val="Dates"/>
              <w:jc w:val="center"/>
              <w:rPr>
                <w:b/>
                <w:bCs/>
              </w:rPr>
            </w:pPr>
            <w:r w:rsidRPr="00BA325E">
              <w:rPr>
                <w:b/>
                <w:bCs/>
                <w:color w:val="0070C0"/>
              </w:rPr>
              <w:t>Picnic outside</w:t>
            </w: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A112244" w14:textId="6FAA413B" w:rsidR="005B4801" w:rsidRPr="00BA325E" w:rsidRDefault="00BA325E" w:rsidP="00BA325E">
            <w:pPr>
              <w:pStyle w:val="Dates"/>
              <w:jc w:val="center"/>
              <w:rPr>
                <w:b/>
                <w:bCs/>
              </w:rPr>
            </w:pPr>
            <w:r w:rsidRPr="00BA325E">
              <w:rPr>
                <w:b/>
                <w:bCs/>
                <w:color w:val="EE0000"/>
              </w:rPr>
              <w:t>10am-2pm Cantigny Park – School Agers</w:t>
            </w: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D8CE6E" w14:textId="6B95F9F7" w:rsidR="00BA325E" w:rsidRPr="00151317" w:rsidRDefault="00BA325E" w:rsidP="00BA325E">
            <w:pPr>
              <w:pStyle w:val="Dates"/>
              <w:tabs>
                <w:tab w:val="left" w:pos="390"/>
              </w:tabs>
              <w:jc w:val="center"/>
              <w:rPr>
                <w:b/>
                <w:bCs/>
                <w:color w:val="9933FF"/>
              </w:rPr>
            </w:pPr>
            <w:r>
              <w:rPr>
                <w:b/>
                <w:bCs/>
                <w:color w:val="9933FF"/>
              </w:rPr>
              <w:t>End of Summer Bash!</w:t>
            </w:r>
          </w:p>
          <w:p w14:paraId="7E5C70E7" w14:textId="77777777" w:rsidR="005B4801" w:rsidRDefault="005B4801" w:rsidP="005B4801">
            <w:pPr>
              <w:pStyle w:val="Dates"/>
            </w:pP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B6444D4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0B15D0C" w14:textId="77777777" w:rsidR="005B4801" w:rsidRDefault="005B4801" w:rsidP="005B4801">
            <w:pPr>
              <w:pStyle w:val="Dates"/>
            </w:pPr>
          </w:p>
        </w:tc>
      </w:tr>
      <w:tr w:rsidR="005B4801" w14:paraId="1B9CC1DA" w14:textId="77777777" w:rsidTr="00F43785">
        <w:trPr>
          <w:gridAfter w:val="1"/>
          <w:wAfter w:w="36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9078AF5" w14:textId="77777777" w:rsidR="005B4801" w:rsidRDefault="005B4801" w:rsidP="005B4801">
            <w:pPr>
              <w:pStyle w:val="Dates"/>
            </w:pPr>
            <w:r>
              <w:t>17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16A8D88" w14:textId="77777777" w:rsidR="005B4801" w:rsidRDefault="005B4801" w:rsidP="005B4801">
            <w:pPr>
              <w:pStyle w:val="Dates"/>
            </w:pPr>
            <w:r w:rsidRPr="002C5319">
              <w:t>18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FC45A8B" w14:textId="77777777" w:rsidR="005B4801" w:rsidRDefault="005B4801" w:rsidP="005B4801">
            <w:pPr>
              <w:pStyle w:val="Dates"/>
            </w:pPr>
            <w:r w:rsidRPr="002C5319">
              <w:t>19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AD272EB" w14:textId="77777777" w:rsidR="005B4801" w:rsidRDefault="005B4801" w:rsidP="005B4801">
            <w:pPr>
              <w:pStyle w:val="Dates"/>
            </w:pPr>
            <w:r w:rsidRPr="002C5319">
              <w:t>20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68F8074" w14:textId="77777777" w:rsidR="005B4801" w:rsidRDefault="005B4801" w:rsidP="005B4801">
            <w:pPr>
              <w:pStyle w:val="Dates"/>
            </w:pPr>
            <w:r w:rsidRPr="002C5319">
              <w:t>21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A3FCF3C" w14:textId="77777777" w:rsidR="005B4801" w:rsidRDefault="005B4801" w:rsidP="005B4801">
            <w:pPr>
              <w:pStyle w:val="Dates"/>
            </w:pPr>
            <w:r w:rsidRPr="002C5319">
              <w:t>22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CFE1C9E" w14:textId="77777777" w:rsidR="005B4801" w:rsidRDefault="005B4801" w:rsidP="005B4801">
            <w:pPr>
              <w:pStyle w:val="Dates"/>
            </w:pPr>
            <w:r w:rsidRPr="002C5319">
              <w:t>23</w:t>
            </w:r>
          </w:p>
        </w:tc>
      </w:tr>
      <w:tr w:rsidR="005B4801" w14:paraId="48405888" w14:textId="77777777" w:rsidTr="00F43785">
        <w:trPr>
          <w:gridAfter w:val="1"/>
          <w:wAfter w:w="36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7C5839D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F56F973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6AC7B54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2043B75" w14:textId="77777777" w:rsidR="005B4801" w:rsidRDefault="005B4801" w:rsidP="005B4801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7769A73B" w14:textId="77777777" w:rsidR="005B4801" w:rsidRDefault="005B4801" w:rsidP="005B4801">
            <w:pPr>
              <w:pStyle w:val="Dates"/>
            </w:pP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2B417753" w14:textId="77777777" w:rsidR="005B4801" w:rsidRDefault="005B4801" w:rsidP="005B4801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098B837F" w14:textId="77777777" w:rsidR="005B4801" w:rsidRDefault="005B4801" w:rsidP="005B4801">
            <w:pPr>
              <w:pStyle w:val="Dates"/>
            </w:pPr>
          </w:p>
        </w:tc>
      </w:tr>
      <w:tr w:rsidR="005B4801" w14:paraId="6B0BBB99" w14:textId="77777777" w:rsidTr="00F43785">
        <w:trPr>
          <w:gridAfter w:val="1"/>
          <w:wAfter w:w="36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791387D" w14:textId="77777777" w:rsidR="005B4801" w:rsidRDefault="005B4801" w:rsidP="005B4801">
            <w:pPr>
              <w:pStyle w:val="Dates"/>
            </w:pPr>
            <w:r>
              <w:t>24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9310081" w14:textId="77777777" w:rsidR="005B4801" w:rsidRDefault="005B4801" w:rsidP="005B4801">
            <w:pPr>
              <w:pStyle w:val="Dates"/>
            </w:pPr>
            <w:r w:rsidRPr="002C5319">
              <w:t>25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7ED40AF" w14:textId="77777777" w:rsidR="005B4801" w:rsidRDefault="005B4801" w:rsidP="005B4801">
            <w:pPr>
              <w:pStyle w:val="Dates"/>
            </w:pPr>
            <w:r w:rsidRPr="002C5319">
              <w:t>26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3D76206" w14:textId="77777777" w:rsidR="005B4801" w:rsidRDefault="005B4801" w:rsidP="005B4801">
            <w:pPr>
              <w:pStyle w:val="Dates"/>
            </w:pPr>
            <w:r w:rsidRPr="002C5319">
              <w:t>27</w:t>
            </w: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8D8621C" w14:textId="77777777" w:rsidR="005B4801" w:rsidRDefault="005B4801" w:rsidP="005B4801">
            <w:pPr>
              <w:pStyle w:val="Dates"/>
            </w:pPr>
            <w:r w:rsidRPr="002C5319">
              <w:t>28</w:t>
            </w: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038B586" w14:textId="77777777" w:rsidR="005B4801" w:rsidRDefault="005B4801" w:rsidP="005B4801">
            <w:pPr>
              <w:pStyle w:val="Dates"/>
            </w:pPr>
            <w:r w:rsidRPr="002C5319">
              <w:t>29</w:t>
            </w: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A9897FE" w14:textId="77777777" w:rsidR="005B4801" w:rsidRDefault="005B4801" w:rsidP="005B4801">
            <w:pPr>
              <w:pStyle w:val="Dates"/>
            </w:pPr>
            <w:r w:rsidRPr="002C5319">
              <w:t>30</w:t>
            </w:r>
          </w:p>
        </w:tc>
      </w:tr>
      <w:tr w:rsidR="0076400B" w14:paraId="13201869" w14:textId="77777777" w:rsidTr="004C3CA1">
        <w:trPr>
          <w:gridAfter w:val="1"/>
          <w:wAfter w:w="36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C28BA00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17460C1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8B07BEA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58EBBDD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C9FC41" w14:textId="77777777" w:rsidR="0076400B" w:rsidRDefault="0076400B" w:rsidP="003A3808">
            <w:pPr>
              <w:pStyle w:val="Dates"/>
            </w:pP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2DF23D3" w14:textId="77777777" w:rsidR="0076400B" w:rsidRDefault="0076400B" w:rsidP="003A3808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56E4A2B" w14:textId="77777777" w:rsidR="0076400B" w:rsidRDefault="0076400B" w:rsidP="003A3808">
            <w:pPr>
              <w:pStyle w:val="Dates"/>
            </w:pPr>
          </w:p>
        </w:tc>
      </w:tr>
      <w:tr w:rsidR="0076400B" w14:paraId="75B0AE71" w14:textId="77777777" w:rsidTr="00F43785">
        <w:trPr>
          <w:gridAfter w:val="1"/>
          <w:wAfter w:w="36" w:type="pct"/>
        </w:trPr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1551DE1" w14:textId="77777777" w:rsidR="0076400B" w:rsidRDefault="005B4801" w:rsidP="003A3808">
            <w:pPr>
              <w:pStyle w:val="Dates"/>
            </w:pPr>
            <w:r>
              <w:t>31</w:t>
            </w: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4968213F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AD045EE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3177F58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77D428A" w14:textId="77777777" w:rsidR="0076400B" w:rsidRDefault="0076400B" w:rsidP="003A3808">
            <w:pPr>
              <w:pStyle w:val="Dates"/>
            </w:pPr>
          </w:p>
        </w:tc>
        <w:tc>
          <w:tcPr>
            <w:tcW w:w="708" w:type="pct"/>
            <w:gridSpan w:val="3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B6E6D5E" w14:textId="77777777" w:rsidR="0076400B" w:rsidRDefault="0076400B" w:rsidP="003A3808">
            <w:pPr>
              <w:pStyle w:val="Dates"/>
            </w:pPr>
          </w:p>
        </w:tc>
        <w:tc>
          <w:tcPr>
            <w:tcW w:w="71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66682B2" w14:textId="77777777" w:rsidR="0076400B" w:rsidRDefault="0076400B" w:rsidP="003A3808">
            <w:pPr>
              <w:pStyle w:val="Dates"/>
            </w:pPr>
          </w:p>
        </w:tc>
      </w:tr>
      <w:tr w:rsidR="0076400B" w14:paraId="08A6EC37" w14:textId="77777777" w:rsidTr="004C3CA1">
        <w:trPr>
          <w:gridAfter w:val="1"/>
          <w:wAfter w:w="36" w:type="pct"/>
          <w:trHeight w:hRule="exact" w:val="720"/>
        </w:trPr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62125B5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0B03F96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5484251F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gridSpan w:val="2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6C9108F9" w14:textId="77777777" w:rsidR="0076400B" w:rsidRDefault="0076400B" w:rsidP="003A3808">
            <w:pPr>
              <w:pStyle w:val="Dates"/>
            </w:pPr>
          </w:p>
        </w:tc>
        <w:tc>
          <w:tcPr>
            <w:tcW w:w="70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3123C2F" w14:textId="77777777" w:rsidR="0076400B" w:rsidRDefault="0076400B" w:rsidP="003A3808">
            <w:pPr>
              <w:pStyle w:val="Dates"/>
            </w:pPr>
          </w:p>
        </w:tc>
        <w:tc>
          <w:tcPr>
            <w:tcW w:w="708" w:type="pct"/>
            <w:gridSpan w:val="3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3D9B9723" w14:textId="77777777" w:rsidR="0076400B" w:rsidRDefault="0076400B" w:rsidP="003A3808">
            <w:pPr>
              <w:pStyle w:val="Dates"/>
            </w:pPr>
          </w:p>
        </w:tc>
        <w:tc>
          <w:tcPr>
            <w:tcW w:w="710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EFAC9" w:themeFill="background2"/>
          </w:tcPr>
          <w:p w14:paraId="1501FF2C" w14:textId="77777777" w:rsidR="0076400B" w:rsidRDefault="0076400B" w:rsidP="003A3808">
            <w:pPr>
              <w:pStyle w:val="Dates"/>
            </w:pPr>
          </w:p>
        </w:tc>
      </w:tr>
      <w:tr w:rsidR="0016297B" w14:paraId="2ABC7CCE" w14:textId="77777777" w:rsidTr="004C3CA1">
        <w:trPr>
          <w:gridAfter w:val="1"/>
          <w:wAfter w:w="36" w:type="pct"/>
          <w:trHeight w:hRule="exact" w:val="191"/>
        </w:trPr>
        <w:tc>
          <w:tcPr>
            <w:tcW w:w="4964" w:type="pct"/>
            <w:gridSpan w:val="11"/>
            <w:tcBorders>
              <w:top w:val="single" w:sz="8" w:space="0" w:color="BFBFBF" w:themeColor="background1" w:themeShade="BF"/>
            </w:tcBorders>
          </w:tcPr>
          <w:p w14:paraId="06C0BA6C" w14:textId="77777777" w:rsidR="0016297B" w:rsidRDefault="0016297B" w:rsidP="000E7125"/>
        </w:tc>
      </w:tr>
      <w:tr w:rsidR="009A4609" w14:paraId="3580AD0D" w14:textId="77777777" w:rsidTr="0016297B">
        <w:trPr>
          <w:trHeight w:hRule="exact" w:val="1584"/>
        </w:trPr>
        <w:tc>
          <w:tcPr>
            <w:tcW w:w="1340" w:type="pct"/>
            <w:gridSpan w:val="2"/>
          </w:tcPr>
          <w:p w14:paraId="1C0CADD3" w14:textId="7DAC7A6B" w:rsidR="0076400B" w:rsidRDefault="0076400B" w:rsidP="003A3808">
            <w:pPr>
              <w:pStyle w:val="Heading1"/>
            </w:pPr>
          </w:p>
        </w:tc>
        <w:tc>
          <w:tcPr>
            <w:tcW w:w="1220" w:type="pct"/>
            <w:gridSpan w:val="3"/>
          </w:tcPr>
          <w:p w14:paraId="053D890F" w14:textId="709B4825" w:rsidR="0076400B" w:rsidRPr="00BA325E" w:rsidRDefault="0076400B" w:rsidP="00BA325E">
            <w:pPr>
              <w:pStyle w:val="Heading2"/>
            </w:pPr>
          </w:p>
        </w:tc>
        <w:tc>
          <w:tcPr>
            <w:tcW w:w="1220" w:type="pct"/>
            <w:gridSpan w:val="3"/>
          </w:tcPr>
          <w:p w14:paraId="6861E364" w14:textId="597AFAAD" w:rsidR="0076400B" w:rsidRDefault="0076400B" w:rsidP="003A3808"/>
        </w:tc>
        <w:tc>
          <w:tcPr>
            <w:tcW w:w="1220" w:type="pct"/>
            <w:gridSpan w:val="4"/>
          </w:tcPr>
          <w:p w14:paraId="2F06DE08" w14:textId="5DEF9A09" w:rsidR="0076400B" w:rsidRDefault="0076400B" w:rsidP="003A3808"/>
        </w:tc>
      </w:tr>
    </w:tbl>
    <w:p w14:paraId="0C417F4A" w14:textId="77777777" w:rsidR="0076400B" w:rsidRDefault="0076400B" w:rsidP="0076400B"/>
    <w:p w14:paraId="247BA4E4" w14:textId="77777777" w:rsidR="00657BC5" w:rsidRDefault="00657BC5" w:rsidP="0076400B">
      <w:pPr>
        <w:sectPr w:rsidR="00657BC5" w:rsidSect="00916763">
          <w:pgSz w:w="15840" w:h="12240" w:orient="landscape" w:code="1"/>
          <w:pgMar w:top="504" w:right="720" w:bottom="0" w:left="720" w:header="576" w:footer="576" w:gutter="0"/>
          <w:cols w:space="720"/>
          <w:docGrid w:linePitch="360"/>
        </w:sectPr>
      </w:pPr>
    </w:p>
    <w:p w14:paraId="03B66DD8" w14:textId="77777777" w:rsidR="00053E1F" w:rsidRPr="009C2537" w:rsidRDefault="00053E1F" w:rsidP="0076400B"/>
    <w:sectPr w:rsidR="00053E1F" w:rsidRPr="009C2537" w:rsidSect="00916763">
      <w:pgSz w:w="15840" w:h="12240" w:orient="landscape" w:code="1"/>
      <w:pgMar w:top="504" w:right="720" w:bottom="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7E8E" w14:textId="77777777" w:rsidR="00E45048" w:rsidRDefault="00E45048">
      <w:pPr>
        <w:spacing w:before="0" w:after="0"/>
      </w:pPr>
      <w:r>
        <w:separator/>
      </w:r>
    </w:p>
  </w:endnote>
  <w:endnote w:type="continuationSeparator" w:id="0">
    <w:p w14:paraId="52C33037" w14:textId="77777777" w:rsidR="00E45048" w:rsidRDefault="00E4504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78C4C" w14:textId="77777777" w:rsidR="00E45048" w:rsidRDefault="00E45048">
      <w:pPr>
        <w:spacing w:before="0" w:after="0"/>
      </w:pPr>
      <w:r>
        <w:separator/>
      </w:r>
    </w:p>
  </w:footnote>
  <w:footnote w:type="continuationSeparator" w:id="0">
    <w:p w14:paraId="03F0999A" w14:textId="77777777" w:rsidR="00E45048" w:rsidRDefault="00E4504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291pt;height:225pt;visibility:visible;mso-wrap-style:square" o:bullet="t">
        <v:imagedata r:id="rId1" o:title=""/>
      </v:shape>
    </w:pict>
  </w:numPicBullet>
  <w:abstractNum w:abstractNumId="0" w15:restartNumberingAfterBreak="0">
    <w:nsid w:val="26FE24DF"/>
    <w:multiLevelType w:val="hybridMultilevel"/>
    <w:tmpl w:val="6D2E0506"/>
    <w:lvl w:ilvl="0" w:tplc="F45885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7A80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1ADA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9C7A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D025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4A10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9AF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E0EE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8C1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22E2D88"/>
    <w:multiLevelType w:val="hybridMultilevel"/>
    <w:tmpl w:val="CF56A2BE"/>
    <w:lvl w:ilvl="0" w:tplc="0244327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CEEF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CCE9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8448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F836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DEFC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86CF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28A3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B82E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79F61FC"/>
    <w:multiLevelType w:val="hybridMultilevel"/>
    <w:tmpl w:val="50F099D6"/>
    <w:lvl w:ilvl="0" w:tplc="7072406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784175">
    <w:abstractNumId w:val="2"/>
  </w:num>
  <w:num w:numId="2" w16cid:durableId="1695032224">
    <w:abstractNumId w:val="0"/>
  </w:num>
  <w:num w:numId="3" w16cid:durableId="353847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</w:docVars>
  <w:rsids>
    <w:rsidRoot w:val="00FB52A7"/>
    <w:rsid w:val="0000278C"/>
    <w:rsid w:val="00013808"/>
    <w:rsid w:val="00053E1F"/>
    <w:rsid w:val="000634C9"/>
    <w:rsid w:val="000811D6"/>
    <w:rsid w:val="00095265"/>
    <w:rsid w:val="000E7125"/>
    <w:rsid w:val="00112629"/>
    <w:rsid w:val="00134CC3"/>
    <w:rsid w:val="00151317"/>
    <w:rsid w:val="0016297B"/>
    <w:rsid w:val="0017158B"/>
    <w:rsid w:val="001C1D55"/>
    <w:rsid w:val="001D35E9"/>
    <w:rsid w:val="00226000"/>
    <w:rsid w:val="0024454A"/>
    <w:rsid w:val="002B5449"/>
    <w:rsid w:val="002D637E"/>
    <w:rsid w:val="002E514F"/>
    <w:rsid w:val="002F6A2E"/>
    <w:rsid w:val="00345DC9"/>
    <w:rsid w:val="00362C98"/>
    <w:rsid w:val="00391BA6"/>
    <w:rsid w:val="003C2EF9"/>
    <w:rsid w:val="004010C4"/>
    <w:rsid w:val="004128EA"/>
    <w:rsid w:val="0041447B"/>
    <w:rsid w:val="0042216A"/>
    <w:rsid w:val="00441C23"/>
    <w:rsid w:val="00462FA6"/>
    <w:rsid w:val="004653A0"/>
    <w:rsid w:val="00470A67"/>
    <w:rsid w:val="00494AFE"/>
    <w:rsid w:val="004C3CA1"/>
    <w:rsid w:val="004D589B"/>
    <w:rsid w:val="004E1311"/>
    <w:rsid w:val="004E3AAA"/>
    <w:rsid w:val="004F670E"/>
    <w:rsid w:val="00510669"/>
    <w:rsid w:val="005B0009"/>
    <w:rsid w:val="005B4801"/>
    <w:rsid w:val="005B4B49"/>
    <w:rsid w:val="005F103F"/>
    <w:rsid w:val="0065431C"/>
    <w:rsid w:val="00657BC5"/>
    <w:rsid w:val="00664E0B"/>
    <w:rsid w:val="0068377B"/>
    <w:rsid w:val="006F5A42"/>
    <w:rsid w:val="00716160"/>
    <w:rsid w:val="00731A18"/>
    <w:rsid w:val="00733273"/>
    <w:rsid w:val="00760E94"/>
    <w:rsid w:val="0076400B"/>
    <w:rsid w:val="007B34E6"/>
    <w:rsid w:val="007F2293"/>
    <w:rsid w:val="007F608F"/>
    <w:rsid w:val="00837CC1"/>
    <w:rsid w:val="00845330"/>
    <w:rsid w:val="00861C80"/>
    <w:rsid w:val="00873034"/>
    <w:rsid w:val="008764B0"/>
    <w:rsid w:val="00876749"/>
    <w:rsid w:val="008D0A00"/>
    <w:rsid w:val="008E5396"/>
    <w:rsid w:val="00916763"/>
    <w:rsid w:val="009715DC"/>
    <w:rsid w:val="009A4609"/>
    <w:rsid w:val="009C2537"/>
    <w:rsid w:val="009E7B84"/>
    <w:rsid w:val="009E7EB5"/>
    <w:rsid w:val="009F5B59"/>
    <w:rsid w:val="00A10416"/>
    <w:rsid w:val="00A52AD7"/>
    <w:rsid w:val="00A720A6"/>
    <w:rsid w:val="00AB151B"/>
    <w:rsid w:val="00AD76BD"/>
    <w:rsid w:val="00AE48FB"/>
    <w:rsid w:val="00B14B60"/>
    <w:rsid w:val="00B453D6"/>
    <w:rsid w:val="00B47C38"/>
    <w:rsid w:val="00B87D71"/>
    <w:rsid w:val="00BA325E"/>
    <w:rsid w:val="00BA64FE"/>
    <w:rsid w:val="00C25964"/>
    <w:rsid w:val="00C56417"/>
    <w:rsid w:val="00C6111E"/>
    <w:rsid w:val="00CC126F"/>
    <w:rsid w:val="00CE742F"/>
    <w:rsid w:val="00D13C87"/>
    <w:rsid w:val="00D518D0"/>
    <w:rsid w:val="00D87C69"/>
    <w:rsid w:val="00DB2CF0"/>
    <w:rsid w:val="00DB72EF"/>
    <w:rsid w:val="00DD1B0E"/>
    <w:rsid w:val="00DF2183"/>
    <w:rsid w:val="00DF7C31"/>
    <w:rsid w:val="00E41945"/>
    <w:rsid w:val="00E4407F"/>
    <w:rsid w:val="00E45048"/>
    <w:rsid w:val="00E46D7B"/>
    <w:rsid w:val="00E94F0F"/>
    <w:rsid w:val="00EA463D"/>
    <w:rsid w:val="00EB29B2"/>
    <w:rsid w:val="00EC428B"/>
    <w:rsid w:val="00ED6BB1"/>
    <w:rsid w:val="00F02B4D"/>
    <w:rsid w:val="00F42D5C"/>
    <w:rsid w:val="00F43785"/>
    <w:rsid w:val="00F76613"/>
    <w:rsid w:val="00F837EF"/>
    <w:rsid w:val="00FA3577"/>
    <w:rsid w:val="00FB52A7"/>
    <w:rsid w:val="00FD4A7D"/>
    <w:rsid w:val="48179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ED8157"/>
  <w15:docId w15:val="{9D5BCFFA-0970-47CE-9E29-A955A89B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8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8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iPriority="8" w:unhideWhenUsed="1" w:qFormat="1"/>
    <w:lsdException w:name="Intense Quote" w:semiHidden="1" w:uiPriority="8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8" w:unhideWhenUsed="1" w:qFormat="1"/>
    <w:lsdException w:name="Intense Emphasis" w:semiHidden="1" w:uiPriority="8" w:unhideWhenUsed="1" w:qFormat="1"/>
    <w:lsdException w:name="Subtle Reference" w:semiHidden="1" w:uiPriority="8" w:unhideWhenUsed="1" w:qFormat="1"/>
    <w:lsdException w:name="Intense Reference" w:semiHidden="1" w:uiPriority="8" w:unhideWhenUsed="1" w:qFormat="1"/>
    <w:lsdException w:name="Book Title" w:semiHidden="1" w:uiPriority="8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AFE"/>
  </w:style>
  <w:style w:type="paragraph" w:styleId="Heading1">
    <w:name w:val="heading 1"/>
    <w:basedOn w:val="Normal"/>
    <w:link w:val="Heading1Char"/>
    <w:uiPriority w:val="9"/>
    <w:qFormat/>
    <w:pPr>
      <w:keepNext/>
      <w:keepLines/>
      <w:outlineLvl w:val="0"/>
    </w:pPr>
    <w:rPr>
      <w:rFonts w:asciiTheme="majorHAnsi" w:hAnsiTheme="majorHAnsi"/>
      <w:b/>
      <w:bCs/>
      <w:caps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ys">
    <w:name w:val="Days"/>
    <w:basedOn w:val="Normal"/>
    <w:uiPriority w:val="3"/>
    <w:qFormat/>
    <w:pPr>
      <w:jc w:val="center"/>
    </w:pPr>
    <w:rPr>
      <w:b/>
      <w:color w:val="FFFFFF" w:themeColor="background1"/>
      <w:szCs w:val="24"/>
    </w:rPr>
  </w:style>
  <w:style w:type="table" w:customStyle="1" w:styleId="TableCalendar">
    <w:name w:val="Table Calendar"/>
    <w:basedOn w:val="TableNormal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tblPr/>
      <w:tcPr>
        <w:shd w:val="clear" w:color="auto" w:fill="444D26" w:themeFill="text2"/>
      </w:tcPr>
    </w:tblStylePr>
  </w:style>
  <w:style w:type="paragraph" w:customStyle="1" w:styleId="Dates">
    <w:name w:val="Dates"/>
    <w:basedOn w:val="Normal"/>
    <w:uiPriority w:val="4"/>
    <w:qFormat/>
    <w:pPr>
      <w:spacing w:before="120"/>
      <w:jc w:val="right"/>
    </w:pPr>
  </w:style>
  <w:style w:type="paragraph" w:customStyle="1" w:styleId="Month">
    <w:name w:val="Month"/>
    <w:basedOn w:val="Normal"/>
    <w:uiPriority w:val="1"/>
    <w:qFormat/>
    <w:rsid w:val="00731A18"/>
    <w:pPr>
      <w:contextualSpacing/>
    </w:pPr>
    <w:rPr>
      <w:rFonts w:asciiTheme="majorHAnsi" w:eastAsiaTheme="majorEastAsia" w:hAnsiTheme="majorHAnsi"/>
      <w:b/>
      <w:color w:val="32391C" w:themeColor="text2" w:themeShade="BF"/>
      <w:sz w:val="96"/>
      <w:szCs w:val="120"/>
    </w:rPr>
  </w:style>
  <w:style w:type="paragraph" w:customStyle="1" w:styleId="Year">
    <w:name w:val="Year"/>
    <w:basedOn w:val="Normal"/>
    <w:uiPriority w:val="2"/>
    <w:qFormat/>
    <w:rsid w:val="00731A18"/>
    <w:pPr>
      <w:contextualSpacing/>
    </w:pPr>
    <w:rPr>
      <w:rFonts w:asciiTheme="majorHAnsi" w:eastAsiaTheme="majorEastAsia" w:hAnsiTheme="majorHAnsi"/>
      <w:b/>
      <w:color w:val="7F7F7F" w:themeColor="text1" w:themeTint="80"/>
      <w:sz w:val="96"/>
      <w:szCs w:val="6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semiHidden/>
    <w:pPr>
      <w:spacing w:before="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Lucida Grande" w:hAnsi="Lucida Grand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Lucida Grande" w:eastAsiaTheme="minorEastAsia" w:hAnsi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bCs/>
      <w:caps/>
      <w:sz w:val="96"/>
      <w:szCs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04040" w:themeColor="text1" w:themeTint="BF"/>
      <w:sz w:val="18"/>
      <w:szCs w:val="26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4AFE"/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4AFE"/>
  </w:style>
  <w:style w:type="table" w:styleId="PlainTable4">
    <w:name w:val="Plain Table 4"/>
    <w:basedOn w:val="TableNormal"/>
    <w:uiPriority w:val="99"/>
    <w:rsid w:val="007F2293"/>
    <w:pPr>
      <w:spacing w:after="0"/>
    </w:pPr>
    <w:tblPr>
      <w:tblStyleRowBandSize w:val="1"/>
      <w:tblStyleColBandSize w:val="1"/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99"/>
    <w:unhideWhenUsed/>
    <w:qFormat/>
    <w:rsid w:val="00151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artBeginnins\AppData\Roaming\Microsoft\Templates\Horizontal%20calendar%20(Monday%20star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52F074CB03431FA7943AEA72045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4CDD0-1C27-4079-9815-5E7B62C19917}"/>
      </w:docPartPr>
      <w:docPartBody>
        <w:p w:rsidR="009446F8" w:rsidRDefault="00000000">
          <w:pPr>
            <w:pStyle w:val="0D52F074CB03431FA7943AEA72045E33"/>
          </w:pPr>
          <w:r>
            <w:t>Monday</w:t>
          </w:r>
        </w:p>
      </w:docPartBody>
    </w:docPart>
    <w:docPart>
      <w:docPartPr>
        <w:name w:val="ABFCA4F5A55C4568BF7EE7D9CD542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6C27D-CF65-4431-8074-D0E76CCBDCB8}"/>
      </w:docPartPr>
      <w:docPartBody>
        <w:p w:rsidR="009446F8" w:rsidRDefault="00000000">
          <w:pPr>
            <w:pStyle w:val="ABFCA4F5A55C4568BF7EE7D9CD542B30"/>
          </w:pPr>
          <w:r>
            <w:t>Tuesday</w:t>
          </w:r>
        </w:p>
      </w:docPartBody>
    </w:docPart>
    <w:docPart>
      <w:docPartPr>
        <w:name w:val="49BDB6F8AD694C47B5926F058422C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3E95C-F9B0-4C7B-A258-CAAF9795DDB9}"/>
      </w:docPartPr>
      <w:docPartBody>
        <w:p w:rsidR="009446F8" w:rsidRDefault="00000000">
          <w:pPr>
            <w:pStyle w:val="49BDB6F8AD694C47B5926F058422CD53"/>
          </w:pPr>
          <w:r>
            <w:t>Wednesday</w:t>
          </w:r>
        </w:p>
      </w:docPartBody>
    </w:docPart>
    <w:docPart>
      <w:docPartPr>
        <w:name w:val="B0CD1963227B4FDF8444C39C973ED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DAC2C-4E42-4FD2-A92A-557E604A39DC}"/>
      </w:docPartPr>
      <w:docPartBody>
        <w:p w:rsidR="009446F8" w:rsidRDefault="00000000">
          <w:pPr>
            <w:pStyle w:val="B0CD1963227B4FDF8444C39C973EDE47"/>
          </w:pPr>
          <w:r>
            <w:t>Thursday</w:t>
          </w:r>
        </w:p>
      </w:docPartBody>
    </w:docPart>
    <w:docPart>
      <w:docPartPr>
        <w:name w:val="0D663356547140B69A9B3C7ACFABC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38FC8-B88C-4C51-A344-5C9F2924686E}"/>
      </w:docPartPr>
      <w:docPartBody>
        <w:p w:rsidR="009446F8" w:rsidRDefault="00000000">
          <w:pPr>
            <w:pStyle w:val="0D663356547140B69A9B3C7ACFABCB4D"/>
          </w:pPr>
          <w:r>
            <w:t>Friday</w:t>
          </w:r>
        </w:p>
      </w:docPartBody>
    </w:docPart>
    <w:docPart>
      <w:docPartPr>
        <w:name w:val="216A8C64F3514679B780CF551939A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4E9C1-9D28-49CA-96FB-DC558A1B8383}"/>
      </w:docPartPr>
      <w:docPartBody>
        <w:p w:rsidR="009446F8" w:rsidRDefault="00000000">
          <w:pPr>
            <w:pStyle w:val="216A8C64F3514679B780CF551939AF95"/>
          </w:pPr>
          <w:r>
            <w:t>Saturday</w:t>
          </w:r>
        </w:p>
      </w:docPartBody>
    </w:docPart>
    <w:docPart>
      <w:docPartPr>
        <w:name w:val="964A8685B236460E958FE5CB94436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7304A-3C89-4528-A128-64A5DE5A1CF5}"/>
      </w:docPartPr>
      <w:docPartBody>
        <w:p w:rsidR="009446F8" w:rsidRDefault="00000000">
          <w:pPr>
            <w:pStyle w:val="964A8685B236460E958FE5CB94436FF2"/>
          </w:pPr>
          <w:r>
            <w:t>Sunday</w:t>
          </w:r>
        </w:p>
      </w:docPartBody>
    </w:docPart>
    <w:docPart>
      <w:docPartPr>
        <w:name w:val="E1DE625AA0F14EEFA26E35F24D01A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10A47-30B7-4AAB-8FAB-22137BC66F30}"/>
      </w:docPartPr>
      <w:docPartBody>
        <w:p w:rsidR="009446F8" w:rsidRDefault="00000000">
          <w:pPr>
            <w:pStyle w:val="E1DE625AA0F14EEFA26E35F24D01A915"/>
          </w:pPr>
          <w:r>
            <w:t>Monday</w:t>
          </w:r>
        </w:p>
      </w:docPartBody>
    </w:docPart>
    <w:docPart>
      <w:docPartPr>
        <w:name w:val="8F3EDB524FF746A89AB25424726A8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CE0F8-2484-4DFF-A7FF-B56FF464A986}"/>
      </w:docPartPr>
      <w:docPartBody>
        <w:p w:rsidR="009446F8" w:rsidRDefault="00000000">
          <w:pPr>
            <w:pStyle w:val="8F3EDB524FF746A89AB25424726A86C1"/>
          </w:pPr>
          <w:r>
            <w:t>Tuesday</w:t>
          </w:r>
        </w:p>
      </w:docPartBody>
    </w:docPart>
    <w:docPart>
      <w:docPartPr>
        <w:name w:val="4931C95CACC54AA09FE38B34A2125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AA939-5EB9-4259-B31F-0C2F94A66C08}"/>
      </w:docPartPr>
      <w:docPartBody>
        <w:p w:rsidR="009446F8" w:rsidRDefault="00000000">
          <w:pPr>
            <w:pStyle w:val="4931C95CACC54AA09FE38B34A2125195"/>
          </w:pPr>
          <w:r>
            <w:t>Wednesday</w:t>
          </w:r>
        </w:p>
      </w:docPartBody>
    </w:docPart>
    <w:docPart>
      <w:docPartPr>
        <w:name w:val="AF70114DB5414E0394D2316EEA900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8ED5E-EEC8-4B4F-8C3D-5436894A3BC0}"/>
      </w:docPartPr>
      <w:docPartBody>
        <w:p w:rsidR="009446F8" w:rsidRDefault="00000000">
          <w:pPr>
            <w:pStyle w:val="AF70114DB5414E0394D2316EEA900943"/>
          </w:pPr>
          <w:r>
            <w:t>Thursday</w:t>
          </w:r>
        </w:p>
      </w:docPartBody>
    </w:docPart>
    <w:docPart>
      <w:docPartPr>
        <w:name w:val="8FAA122C253F4CEBABED08FB1FC85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AC6E7-F896-4B1E-AA20-8FCAACD975C2}"/>
      </w:docPartPr>
      <w:docPartBody>
        <w:p w:rsidR="009446F8" w:rsidRDefault="00000000">
          <w:pPr>
            <w:pStyle w:val="8FAA122C253F4CEBABED08FB1FC85047"/>
          </w:pPr>
          <w:r>
            <w:t>Friday</w:t>
          </w:r>
        </w:p>
      </w:docPartBody>
    </w:docPart>
    <w:docPart>
      <w:docPartPr>
        <w:name w:val="9EDD8754297B4F4591F0061885E7B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217E3-5857-404B-B40E-113FE971E88A}"/>
      </w:docPartPr>
      <w:docPartBody>
        <w:p w:rsidR="009446F8" w:rsidRDefault="00000000">
          <w:pPr>
            <w:pStyle w:val="9EDD8754297B4F4591F0061885E7B0B2"/>
          </w:pPr>
          <w:r>
            <w:t>Saturday</w:t>
          </w:r>
        </w:p>
      </w:docPartBody>
    </w:docPart>
    <w:docPart>
      <w:docPartPr>
        <w:name w:val="4425D4F61B1241B7B8E7C5630C554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1AC9C-382F-4482-BDCA-FB0237462EBF}"/>
      </w:docPartPr>
      <w:docPartBody>
        <w:p w:rsidR="009446F8" w:rsidRDefault="00000000">
          <w:pPr>
            <w:pStyle w:val="4425D4F61B1241B7B8E7C5630C554D8E"/>
          </w:pPr>
          <w:r>
            <w:t>Sunday</w:t>
          </w:r>
        </w:p>
      </w:docPartBody>
    </w:docPart>
    <w:docPart>
      <w:docPartPr>
        <w:name w:val="6EF696D3006D48C48511C5ED6A306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637F8-8782-4C83-9E4D-EB6510F02743}"/>
      </w:docPartPr>
      <w:docPartBody>
        <w:p w:rsidR="009446F8" w:rsidRDefault="00000000">
          <w:pPr>
            <w:pStyle w:val="6EF696D3006D48C48511C5ED6A3062D5"/>
          </w:pPr>
          <w:r>
            <w:t>Monday</w:t>
          </w:r>
        </w:p>
      </w:docPartBody>
    </w:docPart>
    <w:docPart>
      <w:docPartPr>
        <w:name w:val="8E53A753F07F4D259145AB4D66139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D9D4D-6AC1-410E-A130-F0DED3DFE71C}"/>
      </w:docPartPr>
      <w:docPartBody>
        <w:p w:rsidR="009446F8" w:rsidRDefault="00000000">
          <w:pPr>
            <w:pStyle w:val="8E53A753F07F4D259145AB4D661395BD"/>
          </w:pPr>
          <w:r>
            <w:t>Tuesday</w:t>
          </w:r>
        </w:p>
      </w:docPartBody>
    </w:docPart>
    <w:docPart>
      <w:docPartPr>
        <w:name w:val="5EAC754B33C141999212586EBD2ED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09596-314D-4B71-85E9-F4C4C587C505}"/>
      </w:docPartPr>
      <w:docPartBody>
        <w:p w:rsidR="009446F8" w:rsidRDefault="00000000">
          <w:pPr>
            <w:pStyle w:val="5EAC754B33C141999212586EBD2EDB92"/>
          </w:pPr>
          <w:r>
            <w:t>Wednesday</w:t>
          </w:r>
        </w:p>
      </w:docPartBody>
    </w:docPart>
    <w:docPart>
      <w:docPartPr>
        <w:name w:val="E48ACD4A720B4DDF8A021629222A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6B7D6-D2DE-40AC-AD7D-B5B9ED1EA5EF}"/>
      </w:docPartPr>
      <w:docPartBody>
        <w:p w:rsidR="009446F8" w:rsidRDefault="00000000">
          <w:pPr>
            <w:pStyle w:val="E48ACD4A720B4DDF8A021629222A4813"/>
          </w:pPr>
          <w:r>
            <w:t>Thursday</w:t>
          </w:r>
        </w:p>
      </w:docPartBody>
    </w:docPart>
    <w:docPart>
      <w:docPartPr>
        <w:name w:val="55757A4961724E54AE71CA2D97CDD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A1161-C697-4E61-9C36-46616066293B}"/>
      </w:docPartPr>
      <w:docPartBody>
        <w:p w:rsidR="009446F8" w:rsidRDefault="00000000">
          <w:pPr>
            <w:pStyle w:val="55757A4961724E54AE71CA2D97CDD9DD"/>
          </w:pPr>
          <w:r>
            <w:t>Friday</w:t>
          </w:r>
        </w:p>
      </w:docPartBody>
    </w:docPart>
    <w:docPart>
      <w:docPartPr>
        <w:name w:val="BD2A76C4DE464FE4A29C62DA665B4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94A99-469C-4B02-A26E-6706C1C11543}"/>
      </w:docPartPr>
      <w:docPartBody>
        <w:p w:rsidR="009446F8" w:rsidRDefault="00000000">
          <w:pPr>
            <w:pStyle w:val="BD2A76C4DE464FE4A29C62DA665B4DF5"/>
          </w:pPr>
          <w:r>
            <w:t>Saturday</w:t>
          </w:r>
        </w:p>
      </w:docPartBody>
    </w:docPart>
    <w:docPart>
      <w:docPartPr>
        <w:name w:val="C6F6BDA8406D44FA96987938A61DF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1CDD9-59AD-48D5-B242-F09A4C543906}"/>
      </w:docPartPr>
      <w:docPartBody>
        <w:p w:rsidR="009446F8" w:rsidRDefault="00000000">
          <w:pPr>
            <w:pStyle w:val="C6F6BDA8406D44FA96987938A61DFB5A"/>
          </w:pPr>
          <w:r>
            <w:t>Sunday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65"/>
    <w:rsid w:val="00134CC3"/>
    <w:rsid w:val="003D2065"/>
    <w:rsid w:val="007F608F"/>
    <w:rsid w:val="009446F8"/>
    <w:rsid w:val="00E9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3B5783BA494C9883C6A7F5E426AA7A">
    <w:name w:val="743B5783BA494C9883C6A7F5E426AA7A"/>
  </w:style>
  <w:style w:type="paragraph" w:customStyle="1" w:styleId="7609BD4B89AC4848B3692BECE5F0184B">
    <w:name w:val="7609BD4B89AC4848B3692BECE5F0184B"/>
  </w:style>
  <w:style w:type="paragraph" w:customStyle="1" w:styleId="0A4E4D21A5DD43EA8BD241BED20F2B59">
    <w:name w:val="0A4E4D21A5DD43EA8BD241BED20F2B59"/>
  </w:style>
  <w:style w:type="paragraph" w:customStyle="1" w:styleId="AFF7901BE59F4CEC9BF09561F2704A0C">
    <w:name w:val="AFF7901BE59F4CEC9BF09561F2704A0C"/>
  </w:style>
  <w:style w:type="paragraph" w:customStyle="1" w:styleId="C204462559E04EC6A0474567868A0D2F">
    <w:name w:val="C204462559E04EC6A0474567868A0D2F"/>
  </w:style>
  <w:style w:type="paragraph" w:customStyle="1" w:styleId="EA5A6845DD0043BC9CA03E7ABA8C5E0F">
    <w:name w:val="EA5A6845DD0043BC9CA03E7ABA8C5E0F"/>
  </w:style>
  <w:style w:type="paragraph" w:customStyle="1" w:styleId="19DB42CF063E4D85BAD6AC878BAF24FD">
    <w:name w:val="19DB42CF063E4D85BAD6AC878BAF24FD"/>
  </w:style>
  <w:style w:type="paragraph" w:customStyle="1" w:styleId="61D10B773E994A73BA84C394D13A9D08">
    <w:name w:val="61D10B773E994A73BA84C394D13A9D08"/>
  </w:style>
  <w:style w:type="paragraph" w:customStyle="1" w:styleId="FA1BC5181F744A39939B459CE02AA5BA">
    <w:name w:val="FA1BC5181F744A39939B459CE02AA5BA"/>
  </w:style>
  <w:style w:type="paragraph" w:customStyle="1" w:styleId="B0487CFA68A3488C8F9F6E1377728187">
    <w:name w:val="B0487CFA68A3488C8F9F6E1377728187"/>
  </w:style>
  <w:style w:type="paragraph" w:customStyle="1" w:styleId="8AA813F52F744768B17CBC4E5590A572">
    <w:name w:val="8AA813F52F744768B17CBC4E5590A572"/>
  </w:style>
  <w:style w:type="paragraph" w:customStyle="1" w:styleId="918F2EB7CD504603B29E5496E60F88AA">
    <w:name w:val="918F2EB7CD504603B29E5496E60F88AA"/>
  </w:style>
  <w:style w:type="paragraph" w:customStyle="1" w:styleId="DFD969449F2040539F9B8FB15F47EBA0">
    <w:name w:val="DFD969449F2040539F9B8FB15F47EBA0"/>
  </w:style>
  <w:style w:type="paragraph" w:customStyle="1" w:styleId="30BB1A0595B34CD68452BFA68FD13F68">
    <w:name w:val="30BB1A0595B34CD68452BFA68FD13F68"/>
  </w:style>
  <w:style w:type="paragraph" w:customStyle="1" w:styleId="B81F310466624D0AB384094378AF8093">
    <w:name w:val="B81F310466624D0AB384094378AF8093"/>
  </w:style>
  <w:style w:type="paragraph" w:customStyle="1" w:styleId="685958CD1BEE453CAFADC527BE07F910">
    <w:name w:val="685958CD1BEE453CAFADC527BE07F910"/>
  </w:style>
  <w:style w:type="paragraph" w:customStyle="1" w:styleId="D4318D191FDF422E9BDEC2BA3A3FE807">
    <w:name w:val="D4318D191FDF422E9BDEC2BA3A3FE807"/>
  </w:style>
  <w:style w:type="paragraph" w:customStyle="1" w:styleId="1F124908255548938842B93FF177D28C">
    <w:name w:val="1F124908255548938842B93FF177D28C"/>
  </w:style>
  <w:style w:type="paragraph" w:customStyle="1" w:styleId="00160174299B409898E7448A0CB8CD8B">
    <w:name w:val="00160174299B409898E7448A0CB8CD8B"/>
  </w:style>
  <w:style w:type="paragraph" w:customStyle="1" w:styleId="210673FD02B445269F90ED5E8F73634C">
    <w:name w:val="210673FD02B445269F90ED5E8F73634C"/>
  </w:style>
  <w:style w:type="paragraph" w:customStyle="1" w:styleId="1855F6CE94694819BC5A041A3DBA45C0">
    <w:name w:val="1855F6CE94694819BC5A041A3DBA45C0"/>
  </w:style>
  <w:style w:type="paragraph" w:customStyle="1" w:styleId="B5ADC05047054BE3AE42C2B9D1ADF194">
    <w:name w:val="B5ADC05047054BE3AE42C2B9D1ADF194"/>
  </w:style>
  <w:style w:type="paragraph" w:customStyle="1" w:styleId="C444C7A8FC634DA3944D6A97F6AB6762">
    <w:name w:val="C444C7A8FC634DA3944D6A97F6AB6762"/>
  </w:style>
  <w:style w:type="paragraph" w:customStyle="1" w:styleId="F152B1B907C148A095EFB9D3569DC484">
    <w:name w:val="F152B1B907C148A095EFB9D3569DC484"/>
  </w:style>
  <w:style w:type="paragraph" w:customStyle="1" w:styleId="CCB1006F989B42098E92962A72F2F7F5">
    <w:name w:val="CCB1006F989B42098E92962A72F2F7F5"/>
  </w:style>
  <w:style w:type="paragraph" w:customStyle="1" w:styleId="EC6AC275A2B94930B2D2DFE5306E2FCA">
    <w:name w:val="EC6AC275A2B94930B2D2DFE5306E2FCA"/>
  </w:style>
  <w:style w:type="paragraph" w:customStyle="1" w:styleId="1142FC0BB8FF492197126D3DC2FF7C6E">
    <w:name w:val="1142FC0BB8FF492197126D3DC2FF7C6E"/>
  </w:style>
  <w:style w:type="paragraph" w:customStyle="1" w:styleId="8AB3CCBE2213463A8C614ECF9AE7356E">
    <w:name w:val="8AB3CCBE2213463A8C614ECF9AE7356E"/>
  </w:style>
  <w:style w:type="paragraph" w:customStyle="1" w:styleId="A15503263114493292AD85CB6D0C4D4B">
    <w:name w:val="A15503263114493292AD85CB6D0C4D4B"/>
  </w:style>
  <w:style w:type="paragraph" w:customStyle="1" w:styleId="997E0AC8D2924F5CBE24C64EA53A54A9">
    <w:name w:val="997E0AC8D2924F5CBE24C64EA53A54A9"/>
  </w:style>
  <w:style w:type="paragraph" w:customStyle="1" w:styleId="7E6B9F22911947428AF377A87BCFAAD5">
    <w:name w:val="7E6B9F22911947428AF377A87BCFAAD5"/>
  </w:style>
  <w:style w:type="paragraph" w:customStyle="1" w:styleId="6274904E7A4843FABADC0F142461A4E6">
    <w:name w:val="6274904E7A4843FABADC0F142461A4E6"/>
  </w:style>
  <w:style w:type="paragraph" w:customStyle="1" w:styleId="871BA77D670347B8A757A9A2724256B2">
    <w:name w:val="871BA77D670347B8A757A9A2724256B2"/>
  </w:style>
  <w:style w:type="paragraph" w:customStyle="1" w:styleId="7D054AC2B26E4CDF9556431FB94D2D9D">
    <w:name w:val="7D054AC2B26E4CDF9556431FB94D2D9D"/>
  </w:style>
  <w:style w:type="paragraph" w:customStyle="1" w:styleId="97B4EDA52CA746A5882200C767DEEB95">
    <w:name w:val="97B4EDA52CA746A5882200C767DEEB95"/>
  </w:style>
  <w:style w:type="paragraph" w:customStyle="1" w:styleId="1EB802CFFA13482DB1EAAB19B8FFFC1D">
    <w:name w:val="1EB802CFFA13482DB1EAAB19B8FFFC1D"/>
  </w:style>
  <w:style w:type="paragraph" w:customStyle="1" w:styleId="C4E9903DCDF74754AAADE3E33178D08E">
    <w:name w:val="C4E9903DCDF74754AAADE3E33178D08E"/>
  </w:style>
  <w:style w:type="paragraph" w:customStyle="1" w:styleId="2EC5668425D647BD8416ED1B4A97BB53">
    <w:name w:val="2EC5668425D647BD8416ED1B4A97BB53"/>
  </w:style>
  <w:style w:type="paragraph" w:customStyle="1" w:styleId="815A3DB6C35C40A18AF48CCF76BA7BE0">
    <w:name w:val="815A3DB6C35C40A18AF48CCF76BA7BE0"/>
  </w:style>
  <w:style w:type="paragraph" w:customStyle="1" w:styleId="8FCE6A0009BD48088B79D4E86F84A035">
    <w:name w:val="8FCE6A0009BD48088B79D4E86F84A035"/>
  </w:style>
  <w:style w:type="paragraph" w:customStyle="1" w:styleId="42EBD686820F4DE3903EFC428371E309">
    <w:name w:val="42EBD686820F4DE3903EFC428371E309"/>
  </w:style>
  <w:style w:type="paragraph" w:customStyle="1" w:styleId="5373BFB1BF454803BC7C13C3CA415951">
    <w:name w:val="5373BFB1BF454803BC7C13C3CA415951"/>
  </w:style>
  <w:style w:type="paragraph" w:customStyle="1" w:styleId="115F222542F642BEA714B71DC6035611">
    <w:name w:val="115F222542F642BEA714B71DC6035611"/>
  </w:style>
  <w:style w:type="paragraph" w:customStyle="1" w:styleId="49E93A3BF836440B8460254BFC671528">
    <w:name w:val="49E93A3BF836440B8460254BFC671528"/>
  </w:style>
  <w:style w:type="paragraph" w:customStyle="1" w:styleId="F2CADAB1C60D4C84A6D9F6C2659065CD">
    <w:name w:val="F2CADAB1C60D4C84A6D9F6C2659065CD"/>
  </w:style>
  <w:style w:type="paragraph" w:customStyle="1" w:styleId="F1FA38D32DC64B25A171B5BB10190188">
    <w:name w:val="F1FA38D32DC64B25A171B5BB10190188"/>
  </w:style>
  <w:style w:type="paragraph" w:customStyle="1" w:styleId="CB1799751BE74B919ED994610F96CCDB">
    <w:name w:val="CB1799751BE74B919ED994610F96CCDB"/>
  </w:style>
  <w:style w:type="paragraph" w:customStyle="1" w:styleId="68B0E4858CF94661B8339EC7F662510B">
    <w:name w:val="68B0E4858CF94661B8339EC7F662510B"/>
  </w:style>
  <w:style w:type="paragraph" w:customStyle="1" w:styleId="AF77BB54A0CA438FAA6BC4394A4EE6BB">
    <w:name w:val="AF77BB54A0CA438FAA6BC4394A4EE6BB"/>
  </w:style>
  <w:style w:type="paragraph" w:customStyle="1" w:styleId="12B3C3399AD543E7977EA09D31093AD6">
    <w:name w:val="12B3C3399AD543E7977EA09D31093AD6"/>
  </w:style>
  <w:style w:type="paragraph" w:customStyle="1" w:styleId="009AA79921904C59A49326251DC488D7">
    <w:name w:val="009AA79921904C59A49326251DC488D7"/>
  </w:style>
  <w:style w:type="paragraph" w:customStyle="1" w:styleId="A9E8178A7BB4411993C8E5365A44BDA3">
    <w:name w:val="A9E8178A7BB4411993C8E5365A44BDA3"/>
  </w:style>
  <w:style w:type="paragraph" w:customStyle="1" w:styleId="476F00744B62479EBA6A37A9A7205D91">
    <w:name w:val="476F00744B62479EBA6A37A9A7205D91"/>
  </w:style>
  <w:style w:type="paragraph" w:customStyle="1" w:styleId="AE9C9A67C81444B5A796E491E4F49248">
    <w:name w:val="AE9C9A67C81444B5A796E491E4F49248"/>
  </w:style>
  <w:style w:type="paragraph" w:customStyle="1" w:styleId="CA064B5C7022478CA82B64AF5624F5AA">
    <w:name w:val="CA064B5C7022478CA82B64AF5624F5AA"/>
  </w:style>
  <w:style w:type="paragraph" w:customStyle="1" w:styleId="640670048144484C8122EE33C0BAC2E7">
    <w:name w:val="640670048144484C8122EE33C0BAC2E7"/>
  </w:style>
  <w:style w:type="paragraph" w:customStyle="1" w:styleId="A0935C4A3C304492BF4C6E96BDE307AE">
    <w:name w:val="A0935C4A3C304492BF4C6E96BDE307AE"/>
  </w:style>
  <w:style w:type="paragraph" w:customStyle="1" w:styleId="A43E1AF725AC4055827D97FBA02C3FFD">
    <w:name w:val="A43E1AF725AC4055827D97FBA02C3FFD"/>
  </w:style>
  <w:style w:type="paragraph" w:customStyle="1" w:styleId="9F3179E97847434DB4D65E3B58639FC9">
    <w:name w:val="9F3179E97847434DB4D65E3B58639FC9"/>
  </w:style>
  <w:style w:type="paragraph" w:customStyle="1" w:styleId="767359FCEAE544419DB867E2BD4DA7FD">
    <w:name w:val="767359FCEAE544419DB867E2BD4DA7FD"/>
  </w:style>
  <w:style w:type="paragraph" w:customStyle="1" w:styleId="12BB2F946A6C40B0AE533554BDC4453E">
    <w:name w:val="12BB2F946A6C40B0AE533554BDC4453E"/>
  </w:style>
  <w:style w:type="paragraph" w:customStyle="1" w:styleId="3CC920720BAF44A88B5FA37784B6C5DA">
    <w:name w:val="3CC920720BAF44A88B5FA37784B6C5DA"/>
  </w:style>
  <w:style w:type="paragraph" w:customStyle="1" w:styleId="10E3A731EF1A43F28EB4C3764C94A881">
    <w:name w:val="10E3A731EF1A43F28EB4C3764C94A881"/>
  </w:style>
  <w:style w:type="paragraph" w:customStyle="1" w:styleId="CE44A161BA8746B5A7315E720F2A7E61">
    <w:name w:val="CE44A161BA8746B5A7315E720F2A7E61"/>
  </w:style>
  <w:style w:type="paragraph" w:customStyle="1" w:styleId="1E40238D390C4AAABB70F6D8AB7C1E72">
    <w:name w:val="1E40238D390C4AAABB70F6D8AB7C1E72"/>
  </w:style>
  <w:style w:type="paragraph" w:customStyle="1" w:styleId="40CDBBA68B7E404FBC5CE154FE3650CB">
    <w:name w:val="40CDBBA68B7E404FBC5CE154FE3650CB"/>
  </w:style>
  <w:style w:type="paragraph" w:customStyle="1" w:styleId="B920D2C234444DEB94CC37CE4610498A">
    <w:name w:val="B920D2C234444DEB94CC37CE4610498A"/>
  </w:style>
  <w:style w:type="paragraph" w:customStyle="1" w:styleId="0CDD41F04DF24A6BB62ED19E141915C2">
    <w:name w:val="0CDD41F04DF24A6BB62ED19E141915C2"/>
  </w:style>
  <w:style w:type="paragraph" w:customStyle="1" w:styleId="6B8F649631AE44DD92D7119F13B9A17B">
    <w:name w:val="6B8F649631AE44DD92D7119F13B9A17B"/>
  </w:style>
  <w:style w:type="paragraph" w:customStyle="1" w:styleId="451DB121FC4F46D981458345FD95F62B">
    <w:name w:val="451DB121FC4F46D981458345FD95F62B"/>
  </w:style>
  <w:style w:type="paragraph" w:customStyle="1" w:styleId="0D52F074CB03431FA7943AEA72045E33">
    <w:name w:val="0D52F074CB03431FA7943AEA72045E33"/>
  </w:style>
  <w:style w:type="paragraph" w:customStyle="1" w:styleId="ABFCA4F5A55C4568BF7EE7D9CD542B30">
    <w:name w:val="ABFCA4F5A55C4568BF7EE7D9CD542B30"/>
  </w:style>
  <w:style w:type="paragraph" w:customStyle="1" w:styleId="49BDB6F8AD694C47B5926F058422CD53">
    <w:name w:val="49BDB6F8AD694C47B5926F058422CD53"/>
  </w:style>
  <w:style w:type="paragraph" w:customStyle="1" w:styleId="B0CD1963227B4FDF8444C39C973EDE47">
    <w:name w:val="B0CD1963227B4FDF8444C39C973EDE47"/>
  </w:style>
  <w:style w:type="paragraph" w:customStyle="1" w:styleId="0D663356547140B69A9B3C7ACFABCB4D">
    <w:name w:val="0D663356547140B69A9B3C7ACFABCB4D"/>
  </w:style>
  <w:style w:type="paragraph" w:customStyle="1" w:styleId="216A8C64F3514679B780CF551939AF95">
    <w:name w:val="216A8C64F3514679B780CF551939AF95"/>
  </w:style>
  <w:style w:type="paragraph" w:customStyle="1" w:styleId="964A8685B236460E958FE5CB94436FF2">
    <w:name w:val="964A8685B236460E958FE5CB94436FF2"/>
  </w:style>
  <w:style w:type="paragraph" w:customStyle="1" w:styleId="2EA05AB88AA24237A1E3357F23E7E45D">
    <w:name w:val="2EA05AB88AA24237A1E3357F23E7E45D"/>
    <w:rsid w:val="009446F8"/>
  </w:style>
  <w:style w:type="paragraph" w:customStyle="1" w:styleId="C51D3024D8754B279B549052E1F99211">
    <w:name w:val="C51D3024D8754B279B549052E1F99211"/>
    <w:rsid w:val="009446F8"/>
  </w:style>
  <w:style w:type="paragraph" w:customStyle="1" w:styleId="84C934593C91421B8F37B91EDE53D795">
    <w:name w:val="84C934593C91421B8F37B91EDE53D795"/>
    <w:rsid w:val="009446F8"/>
  </w:style>
  <w:style w:type="paragraph" w:customStyle="1" w:styleId="E1DE625AA0F14EEFA26E35F24D01A915">
    <w:name w:val="E1DE625AA0F14EEFA26E35F24D01A915"/>
  </w:style>
  <w:style w:type="paragraph" w:customStyle="1" w:styleId="8F3EDB524FF746A89AB25424726A86C1">
    <w:name w:val="8F3EDB524FF746A89AB25424726A86C1"/>
  </w:style>
  <w:style w:type="paragraph" w:customStyle="1" w:styleId="4931C95CACC54AA09FE38B34A2125195">
    <w:name w:val="4931C95CACC54AA09FE38B34A2125195"/>
  </w:style>
  <w:style w:type="paragraph" w:customStyle="1" w:styleId="AF70114DB5414E0394D2316EEA900943">
    <w:name w:val="AF70114DB5414E0394D2316EEA900943"/>
  </w:style>
  <w:style w:type="paragraph" w:customStyle="1" w:styleId="8FAA122C253F4CEBABED08FB1FC85047">
    <w:name w:val="8FAA122C253F4CEBABED08FB1FC85047"/>
  </w:style>
  <w:style w:type="paragraph" w:customStyle="1" w:styleId="9EDD8754297B4F4591F0061885E7B0B2">
    <w:name w:val="9EDD8754297B4F4591F0061885E7B0B2"/>
  </w:style>
  <w:style w:type="paragraph" w:customStyle="1" w:styleId="4425D4F61B1241B7B8E7C5630C554D8E">
    <w:name w:val="4425D4F61B1241B7B8E7C5630C554D8E"/>
  </w:style>
  <w:style w:type="paragraph" w:customStyle="1" w:styleId="6EF696D3006D48C48511C5ED6A3062D5">
    <w:name w:val="6EF696D3006D48C48511C5ED6A3062D5"/>
  </w:style>
  <w:style w:type="paragraph" w:customStyle="1" w:styleId="8E53A753F07F4D259145AB4D661395BD">
    <w:name w:val="8E53A753F07F4D259145AB4D661395BD"/>
  </w:style>
  <w:style w:type="paragraph" w:customStyle="1" w:styleId="5EAC754B33C141999212586EBD2EDB92">
    <w:name w:val="5EAC754B33C141999212586EBD2EDB92"/>
  </w:style>
  <w:style w:type="paragraph" w:customStyle="1" w:styleId="E48ACD4A720B4DDF8A021629222A4813">
    <w:name w:val="E48ACD4A720B4DDF8A021629222A4813"/>
  </w:style>
  <w:style w:type="paragraph" w:customStyle="1" w:styleId="55757A4961724E54AE71CA2D97CDD9DD">
    <w:name w:val="55757A4961724E54AE71CA2D97CDD9DD"/>
  </w:style>
  <w:style w:type="paragraph" w:customStyle="1" w:styleId="BD2A76C4DE464FE4A29C62DA665B4DF5">
    <w:name w:val="BD2A76C4DE464FE4A29C62DA665B4DF5"/>
  </w:style>
  <w:style w:type="paragraph" w:customStyle="1" w:styleId="C6F6BDA8406D44FA96987938A61DFB5A">
    <w:name w:val="C6F6BDA8406D44FA96987938A61DFB5A"/>
  </w:style>
  <w:style w:type="paragraph" w:customStyle="1" w:styleId="6BBD5B72EF3345D88EE6F4B618823BAC">
    <w:name w:val="6BBD5B72EF3345D88EE6F4B618823BAC"/>
  </w:style>
  <w:style w:type="paragraph" w:customStyle="1" w:styleId="AFDEAAC7E11E426AAF1D2C2C587FC4AA">
    <w:name w:val="AFDEAAC7E11E426AAF1D2C2C587FC4AA"/>
  </w:style>
  <w:style w:type="paragraph" w:customStyle="1" w:styleId="4C8A9FA1E99E423DB33970D65A35D862">
    <w:name w:val="4C8A9FA1E99E423DB33970D65A35D862"/>
  </w:style>
  <w:style w:type="paragraph" w:customStyle="1" w:styleId="45BA0027C4304689926C92F30AC19C1D">
    <w:name w:val="45BA0027C4304689926C92F30AC19C1D"/>
  </w:style>
  <w:style w:type="paragraph" w:customStyle="1" w:styleId="B777B04A616E478AB1F2F6AA0DFF8ADC">
    <w:name w:val="B777B04A616E478AB1F2F6AA0DFF8ADC"/>
  </w:style>
  <w:style w:type="paragraph" w:customStyle="1" w:styleId="63CC6C3F56834234BCA5C0FB14751475">
    <w:name w:val="63CC6C3F56834234BCA5C0FB14751475"/>
  </w:style>
  <w:style w:type="paragraph" w:customStyle="1" w:styleId="3ACC5B9D1A1A4A479614ADCE038272CC">
    <w:name w:val="3ACC5B9D1A1A4A479614ADCE038272CC"/>
  </w:style>
  <w:style w:type="paragraph" w:customStyle="1" w:styleId="1F13FA8093FA42D6A3833CD224C86807">
    <w:name w:val="1F13FA8093FA42D6A3833CD224C86807"/>
  </w:style>
  <w:style w:type="paragraph" w:customStyle="1" w:styleId="8692507D66A14029B4B9A37AC37B7B36">
    <w:name w:val="8692507D66A14029B4B9A37AC37B7B36"/>
  </w:style>
  <w:style w:type="paragraph" w:customStyle="1" w:styleId="BCA6678288104CE797D0AE94FE40CD3C">
    <w:name w:val="BCA6678288104CE797D0AE94FE40CD3C"/>
  </w:style>
  <w:style w:type="paragraph" w:customStyle="1" w:styleId="81F11986C0CD4496962F721D4A155F05">
    <w:name w:val="81F11986C0CD4496962F721D4A155F05"/>
  </w:style>
  <w:style w:type="paragraph" w:customStyle="1" w:styleId="E4CC59C2E528481089F5AE1A910EA081">
    <w:name w:val="E4CC59C2E528481089F5AE1A910EA081"/>
  </w:style>
  <w:style w:type="paragraph" w:customStyle="1" w:styleId="417BC8DB10784DE1A26E40DDE27F235D">
    <w:name w:val="417BC8DB10784DE1A26E40DDE27F235D"/>
  </w:style>
  <w:style w:type="paragraph" w:customStyle="1" w:styleId="36EC1EE5A78242CF8B74A617EF8FC89C">
    <w:name w:val="36EC1EE5A78242CF8B74A617EF8FC89C"/>
  </w:style>
  <w:style w:type="paragraph" w:customStyle="1" w:styleId="0DBA0EE9219843E2AEC5C42658273A7E">
    <w:name w:val="0DBA0EE9219843E2AEC5C42658273A7E"/>
  </w:style>
  <w:style w:type="paragraph" w:customStyle="1" w:styleId="D9120BF96F8D4E90BD9D84AD6A238B9C">
    <w:name w:val="D9120BF96F8D4E90BD9D84AD6A238B9C"/>
  </w:style>
  <w:style w:type="paragraph" w:customStyle="1" w:styleId="99E7D3A41DBC4F4AAA2407EA62BB371D">
    <w:name w:val="99E7D3A41DBC4F4AAA2407EA62BB371D"/>
  </w:style>
  <w:style w:type="paragraph" w:customStyle="1" w:styleId="2003836DE03D4B068C365390F5FBF5D9">
    <w:name w:val="2003836DE03D4B068C365390F5FBF5D9"/>
  </w:style>
  <w:style w:type="paragraph" w:customStyle="1" w:styleId="22A45D4089644C6CB43B2E0F3D2656FE">
    <w:name w:val="22A45D4089644C6CB43B2E0F3D2656FE"/>
  </w:style>
  <w:style w:type="paragraph" w:customStyle="1" w:styleId="89157E9DDE0947AFB032BF7755159E11">
    <w:name w:val="89157E9DDE0947AFB032BF7755159E11"/>
  </w:style>
  <w:style w:type="paragraph" w:customStyle="1" w:styleId="D474EFAF7ED04895BA5815054B217E48">
    <w:name w:val="D474EFAF7ED04895BA5815054B217E48"/>
  </w:style>
  <w:style w:type="paragraph" w:customStyle="1" w:styleId="E21E1803252B4433B23076A1D3149193">
    <w:name w:val="E21E1803252B4433B23076A1D3149193"/>
  </w:style>
  <w:style w:type="paragraph" w:customStyle="1" w:styleId="3242E77A675248A5877F93E79CC76720">
    <w:name w:val="3242E77A675248A5877F93E79CC76720"/>
  </w:style>
  <w:style w:type="paragraph" w:customStyle="1" w:styleId="1F914F31F6164013B0F84C80B7072541">
    <w:name w:val="1F914F31F6164013B0F84C80B7072541"/>
  </w:style>
  <w:style w:type="paragraph" w:customStyle="1" w:styleId="77582EB860564D48A45044D69CA2AB33">
    <w:name w:val="77582EB860564D48A45044D69CA2AB33"/>
  </w:style>
  <w:style w:type="paragraph" w:customStyle="1" w:styleId="3636DD0A33224DFAAC7A8165FB7E4319">
    <w:name w:val="3636DD0A33224DFAAC7A8165FB7E4319"/>
  </w:style>
  <w:style w:type="paragraph" w:customStyle="1" w:styleId="8C058F03DDC74527B487B53C296E9FCD">
    <w:name w:val="8C058F03DDC74527B487B53C296E9FCD"/>
  </w:style>
  <w:style w:type="paragraph" w:customStyle="1" w:styleId="44E09E14F61942E4BEEE27253B31AFA0">
    <w:name w:val="44E09E14F61942E4BEEE27253B31AFA0"/>
  </w:style>
  <w:style w:type="paragraph" w:customStyle="1" w:styleId="D0DA2AC39B9C4F3B8E37B185C2ED4D81">
    <w:name w:val="D0DA2AC39B9C4F3B8E37B185C2ED4D81"/>
  </w:style>
  <w:style w:type="paragraph" w:customStyle="1" w:styleId="060C566950314467959C8C44A37DC077">
    <w:name w:val="060C566950314467959C8C44A37DC077"/>
  </w:style>
  <w:style w:type="paragraph" w:customStyle="1" w:styleId="D9A49CA522464D128D1FEDFFC7FFEB42">
    <w:name w:val="D9A49CA522464D128D1FEDFFC7FFEB42"/>
  </w:style>
  <w:style w:type="paragraph" w:customStyle="1" w:styleId="7A85D0B9B28346CEACF802ADF4BF2FDB">
    <w:name w:val="7A85D0B9B28346CEACF802ADF4BF2FDB"/>
  </w:style>
  <w:style w:type="paragraph" w:customStyle="1" w:styleId="B2D7927D19E44D18A540B300A6A85235">
    <w:name w:val="B2D7927D19E44D18A540B300A6A85235"/>
  </w:style>
  <w:style w:type="paragraph" w:customStyle="1" w:styleId="F0E855D8A3F24DC69EF33157D68266C8">
    <w:name w:val="F0E855D8A3F24DC69EF33157D68266C8"/>
  </w:style>
  <w:style w:type="paragraph" w:customStyle="1" w:styleId="9198130C57A54935940437A1D36E65B7">
    <w:name w:val="9198130C57A54935940437A1D36E65B7"/>
  </w:style>
  <w:style w:type="paragraph" w:customStyle="1" w:styleId="E2FAA0E8EC544C1CABF6F1D2FE892DB4">
    <w:name w:val="E2FAA0E8EC544C1CABF6F1D2FE892DB4"/>
  </w:style>
  <w:style w:type="paragraph" w:customStyle="1" w:styleId="368E9EEB42174174814153710E431F3C">
    <w:name w:val="368E9EEB42174174814153710E431F3C"/>
  </w:style>
  <w:style w:type="paragraph" w:customStyle="1" w:styleId="C9F06E10619244BCBB420E1CD52D322B">
    <w:name w:val="C9F06E10619244BCBB420E1CD52D322B"/>
  </w:style>
  <w:style w:type="paragraph" w:customStyle="1" w:styleId="1C7FAA465A204E8A836F758957690320">
    <w:name w:val="1C7FAA465A204E8A836F758957690320"/>
  </w:style>
  <w:style w:type="paragraph" w:customStyle="1" w:styleId="BD59EC73ED3D482B8688FADF59EA87F2">
    <w:name w:val="BD59EC73ED3D482B8688FADF59EA87F2"/>
  </w:style>
  <w:style w:type="paragraph" w:customStyle="1" w:styleId="F0E694D396F9427899C793CBFCFB80F2">
    <w:name w:val="F0E694D396F9427899C793CBFCFB80F2"/>
  </w:style>
  <w:style w:type="paragraph" w:customStyle="1" w:styleId="13554C9847754F7982E4BC982EC199FB">
    <w:name w:val="13554C9847754F7982E4BC982EC199FB"/>
  </w:style>
  <w:style w:type="paragraph" w:customStyle="1" w:styleId="0F34E2CCBEC94FCA9A3F5679603F7176">
    <w:name w:val="0F34E2CCBEC94FCA9A3F5679603F7176"/>
  </w:style>
  <w:style w:type="paragraph" w:customStyle="1" w:styleId="F822CFBE0DDB4BBDB5A730A1CCF926B6">
    <w:name w:val="F822CFBE0DDB4BBDB5A730A1CCF926B6"/>
  </w:style>
  <w:style w:type="paragraph" w:customStyle="1" w:styleId="44457684B3A24E4FB72AAB5B789F5BD2">
    <w:name w:val="44457684B3A24E4FB72AAB5B789F5BD2"/>
  </w:style>
  <w:style w:type="paragraph" w:customStyle="1" w:styleId="99F4D140EFCE4633A60D410B52F8266B">
    <w:name w:val="99F4D140EFCE4633A60D410B52F8266B"/>
  </w:style>
  <w:style w:type="paragraph" w:customStyle="1" w:styleId="F892E117294E4D3AB8FC17310E7E99F1">
    <w:name w:val="F892E117294E4D3AB8FC17310E7E99F1"/>
  </w:style>
  <w:style w:type="paragraph" w:customStyle="1" w:styleId="A35A0F549CF849049E518A6337217E99">
    <w:name w:val="A35A0F549CF849049E518A6337217E99"/>
  </w:style>
  <w:style w:type="paragraph" w:customStyle="1" w:styleId="5FA90D51C8ED4E99B82B11917933B6AB">
    <w:name w:val="5FA90D51C8ED4E99B82B11917933B6AB"/>
  </w:style>
  <w:style w:type="paragraph" w:customStyle="1" w:styleId="C0E48F5A097A4DE0A0113BBCE3BF06AD">
    <w:name w:val="C0E48F5A097A4DE0A0113BBCE3BF06AD"/>
  </w:style>
  <w:style w:type="paragraph" w:customStyle="1" w:styleId="E7191ED0DDE14FA3838F5716568B8CAF">
    <w:name w:val="E7191ED0DDE14FA3838F5716568B8CAF"/>
  </w:style>
  <w:style w:type="paragraph" w:customStyle="1" w:styleId="C0DEA286A27A4345B3D29E7A7874E8B1">
    <w:name w:val="C0DEA286A27A4345B3D29E7A7874E8B1"/>
  </w:style>
  <w:style w:type="paragraph" w:customStyle="1" w:styleId="1AFE494608BD42C6925F2EE823ABCE60">
    <w:name w:val="1AFE494608BD42C6925F2EE823ABCE60"/>
  </w:style>
  <w:style w:type="paragraph" w:customStyle="1" w:styleId="8EC7667FE36A4E9CA17CB0934B38DABD">
    <w:name w:val="8EC7667FE36A4E9CA17CB0934B38DABD"/>
  </w:style>
  <w:style w:type="paragraph" w:customStyle="1" w:styleId="50BA044A56AA4EE487E89FFB60AC2895">
    <w:name w:val="50BA044A56AA4EE487E89FFB60AC2895"/>
  </w:style>
  <w:style w:type="paragraph" w:customStyle="1" w:styleId="00F6E46AC5D54BB480CC92F89ED0DDA5">
    <w:name w:val="00F6E46AC5D54BB480CC92F89ED0DD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ky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ky">
      <a:fillStyleLst>
        <a:solidFill>
          <a:schemeClr val="phClr"/>
        </a:solidFill>
        <a:solidFill>
          <a:schemeClr val="phClr">
            <a:alpha val="50000"/>
          </a:schemeClr>
        </a:solidFill>
        <a:gradFill rotWithShape="1">
          <a:gsLst>
            <a:gs pos="0">
              <a:schemeClr val="phClr">
                <a:shade val="30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4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  <a:ln w="635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88900" dist="63500" dir="3000000" algn="br" rotWithShape="0">
              <a:srgbClr val="000000">
                <a:alpha val="35000"/>
              </a:srgbClr>
            </a:outerShdw>
          </a:effectLst>
        </a:effectStyle>
        <a:effectStyle>
          <a:effectLst>
            <a:innerShdw blurRad="50800" dist="25400" dir="6600000">
              <a:srgbClr val="000000">
                <a:alpha val="50000"/>
              </a:srgbClr>
            </a:innerShdw>
            <a:reflection blurRad="12700" stA="26000" endPos="28000" dist="381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40000"/>
                <a:lumMod val="105000"/>
              </a:schemeClr>
            </a:gs>
            <a:gs pos="100000">
              <a:schemeClr val="phClr">
                <a:shade val="20000"/>
                <a:satMod val="250000"/>
                <a:lumMod val="110000"/>
              </a:schemeClr>
            </a:gs>
          </a:gsLst>
          <a:path path="circle">
            <a:fillToRect l="50000" t="50000" r="50000" b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7406F1-F47E-4D51-A0DB-BBC435543F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FE8470-F802-4887-8944-0A098384CC0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5B7B0C5-5A58-44FA-B770-F21E19B62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22DCB8-037B-4DC5-B204-EFBF85F01F0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Horizontal calendar (Monday start)</Template>
  <TotalTime>5</TotalTime>
  <Pages>5</Pages>
  <Words>229</Words>
  <Characters>1671</Characters>
  <Application>Microsoft Office Word</Application>
  <DocSecurity>0</DocSecurity>
  <Lines>37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SmartBeginnins</dc:creator>
  <cp:keywords/>
  <dc:description/>
  <cp:lastModifiedBy>Roy Lingam</cp:lastModifiedBy>
  <cp:revision>2</cp:revision>
  <cp:lastPrinted>2026-03-31T17:27:00Z</cp:lastPrinted>
  <dcterms:created xsi:type="dcterms:W3CDTF">2026-03-31T17:32:00Z</dcterms:created>
  <dcterms:modified xsi:type="dcterms:W3CDTF">2026-03-31T17:32:00Z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